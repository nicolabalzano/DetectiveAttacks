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2" w:history="1">
            <w:r w:rsidR="00182917" w:rsidRPr="0079174A">
              <w:rPr>
                <w:rStyle w:val="Collegamentoipertestuale"/>
                <w:noProof/>
              </w:rPr>
              <w:t>Capitolo I</w:t>
            </w:r>
            <w:r w:rsidR="00182917">
              <w:rPr>
                <w:noProof/>
                <w:webHidden/>
              </w:rPr>
              <w:tab/>
            </w:r>
            <w:r w:rsidR="00182917">
              <w:rPr>
                <w:noProof/>
                <w:webHidden/>
              </w:rPr>
              <w:fldChar w:fldCharType="begin"/>
            </w:r>
            <w:r w:rsidR="00182917">
              <w:rPr>
                <w:noProof/>
                <w:webHidden/>
              </w:rPr>
              <w:instrText xml:space="preserve"> PAGEREF _Toc169085192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3EF1FA59" w14:textId="4F3B0797"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3" w:history="1">
            <w:r w:rsidR="00182917" w:rsidRPr="0079174A">
              <w:rPr>
                <w:rStyle w:val="Collegamentoipertestuale"/>
                <w:noProof/>
              </w:rPr>
              <w:t>Introduzione</w:t>
            </w:r>
            <w:r w:rsidR="00182917">
              <w:rPr>
                <w:noProof/>
                <w:webHidden/>
              </w:rPr>
              <w:tab/>
            </w:r>
            <w:r w:rsidR="00182917">
              <w:rPr>
                <w:noProof/>
                <w:webHidden/>
              </w:rPr>
              <w:fldChar w:fldCharType="begin"/>
            </w:r>
            <w:r w:rsidR="00182917">
              <w:rPr>
                <w:noProof/>
                <w:webHidden/>
              </w:rPr>
              <w:instrText xml:space="preserve"> PAGEREF _Toc169085193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641DF954" w14:textId="72283AC3"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4" w:history="1">
            <w:r w:rsidR="00182917" w:rsidRPr="0079174A">
              <w:rPr>
                <w:rStyle w:val="Collegamentoipertestuale"/>
                <w:noProof/>
              </w:rPr>
              <w:t>Capitolo II</w:t>
            </w:r>
            <w:r w:rsidR="00182917">
              <w:rPr>
                <w:noProof/>
                <w:webHidden/>
              </w:rPr>
              <w:tab/>
            </w:r>
            <w:r w:rsidR="00182917">
              <w:rPr>
                <w:noProof/>
                <w:webHidden/>
              </w:rPr>
              <w:fldChar w:fldCharType="begin"/>
            </w:r>
            <w:r w:rsidR="00182917">
              <w:rPr>
                <w:noProof/>
                <w:webHidden/>
              </w:rPr>
              <w:instrText xml:space="preserve"> PAGEREF _Toc169085194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6CF2F2EA" w14:textId="0899A7D2"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5" w:history="1">
            <w:r w:rsidR="00182917" w:rsidRPr="0079174A">
              <w:rPr>
                <w:rStyle w:val="Collegamentoipertestuale"/>
                <w:noProof/>
              </w:rPr>
              <w:t>Cybersecurity Knowledge Base</w:t>
            </w:r>
            <w:r w:rsidR="00182917">
              <w:rPr>
                <w:noProof/>
                <w:webHidden/>
              </w:rPr>
              <w:tab/>
            </w:r>
            <w:r w:rsidR="00182917">
              <w:rPr>
                <w:noProof/>
                <w:webHidden/>
              </w:rPr>
              <w:fldChar w:fldCharType="begin"/>
            </w:r>
            <w:r w:rsidR="00182917">
              <w:rPr>
                <w:noProof/>
                <w:webHidden/>
              </w:rPr>
              <w:instrText xml:space="preserve"> PAGEREF _Toc169085195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3F5DEE53" w14:textId="2EE3A0A1"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00182917" w:rsidRPr="0079174A">
              <w:rPr>
                <w:rStyle w:val="Collegamentoipertestuale"/>
                <w:noProof/>
              </w:rPr>
              <w:t>2.1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Internet of Things – Un mondo interconnesso</w:t>
            </w:r>
            <w:r w:rsidR="00182917">
              <w:rPr>
                <w:noProof/>
                <w:webHidden/>
              </w:rPr>
              <w:tab/>
            </w:r>
            <w:r w:rsidR="00182917">
              <w:rPr>
                <w:noProof/>
                <w:webHidden/>
              </w:rPr>
              <w:fldChar w:fldCharType="begin"/>
            </w:r>
            <w:r w:rsidR="00182917">
              <w:rPr>
                <w:noProof/>
                <w:webHidden/>
              </w:rPr>
              <w:instrText xml:space="preserve"> PAGEREF _Toc169085198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118CAE9C" w14:textId="3167940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00182917" w:rsidRPr="0079174A">
              <w:rPr>
                <w:rStyle w:val="Collegamentoipertestuale"/>
                <w:noProof/>
              </w:rPr>
              <w:t>2.2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Cybersecurity – Cos’è e di cosa si occupa</w:t>
            </w:r>
            <w:r w:rsidR="00182917">
              <w:rPr>
                <w:noProof/>
                <w:webHidden/>
              </w:rPr>
              <w:tab/>
            </w:r>
            <w:r w:rsidR="00182917">
              <w:rPr>
                <w:noProof/>
                <w:webHidden/>
              </w:rPr>
              <w:fldChar w:fldCharType="begin"/>
            </w:r>
            <w:r w:rsidR="00182917">
              <w:rPr>
                <w:noProof/>
                <w:webHidden/>
              </w:rPr>
              <w:instrText xml:space="preserve"> PAGEREF _Toc169085199 \h </w:instrText>
            </w:r>
            <w:r w:rsidR="00182917">
              <w:rPr>
                <w:noProof/>
                <w:webHidden/>
              </w:rPr>
            </w:r>
            <w:r w:rsidR="00182917">
              <w:rPr>
                <w:noProof/>
                <w:webHidden/>
              </w:rPr>
              <w:fldChar w:fldCharType="separate"/>
            </w:r>
            <w:r w:rsidR="00182917">
              <w:rPr>
                <w:noProof/>
                <w:webHidden/>
              </w:rPr>
              <w:t>11</w:t>
            </w:r>
            <w:r w:rsidR="00182917">
              <w:rPr>
                <w:noProof/>
                <w:webHidden/>
              </w:rPr>
              <w:fldChar w:fldCharType="end"/>
            </w:r>
          </w:hyperlink>
        </w:p>
        <w:p w14:paraId="5D1362F3" w14:textId="6E2B6B14"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00182917" w:rsidRPr="0079174A">
              <w:rPr>
                <w:rStyle w:val="Collegamentoipertestuale"/>
                <w:noProof/>
              </w:rPr>
              <w:t>2.3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 Kill Chain – Cos’è e come usarla</w:t>
            </w:r>
            <w:r w:rsidR="00182917">
              <w:rPr>
                <w:noProof/>
                <w:webHidden/>
              </w:rPr>
              <w:tab/>
            </w:r>
            <w:r w:rsidR="00182917">
              <w:rPr>
                <w:noProof/>
                <w:webHidden/>
              </w:rPr>
              <w:fldChar w:fldCharType="begin"/>
            </w:r>
            <w:r w:rsidR="00182917">
              <w:rPr>
                <w:noProof/>
                <w:webHidden/>
              </w:rPr>
              <w:instrText xml:space="preserve"> PAGEREF _Toc169085200 \h </w:instrText>
            </w:r>
            <w:r w:rsidR="00182917">
              <w:rPr>
                <w:noProof/>
                <w:webHidden/>
              </w:rPr>
            </w:r>
            <w:r w:rsidR="00182917">
              <w:rPr>
                <w:noProof/>
                <w:webHidden/>
              </w:rPr>
              <w:fldChar w:fldCharType="separate"/>
            </w:r>
            <w:r w:rsidR="00182917">
              <w:rPr>
                <w:noProof/>
                <w:webHidden/>
              </w:rPr>
              <w:t>12</w:t>
            </w:r>
            <w:r w:rsidR="00182917">
              <w:rPr>
                <w:noProof/>
                <w:webHidden/>
              </w:rPr>
              <w:fldChar w:fldCharType="end"/>
            </w:r>
          </w:hyperlink>
        </w:p>
        <w:p w14:paraId="4BC7DAAB" w14:textId="7E7F904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00182917" w:rsidRPr="0079174A">
              <w:rPr>
                <w:rStyle w:val="Collegamentoipertestuale"/>
                <w:noProof/>
              </w:rPr>
              <w:t>2.4</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APT e Indicatori</w:t>
            </w:r>
            <w:r w:rsidR="00182917">
              <w:rPr>
                <w:noProof/>
                <w:webHidden/>
              </w:rPr>
              <w:tab/>
            </w:r>
            <w:r w:rsidR="00182917">
              <w:rPr>
                <w:noProof/>
                <w:webHidden/>
              </w:rPr>
              <w:fldChar w:fldCharType="begin"/>
            </w:r>
            <w:r w:rsidR="00182917">
              <w:rPr>
                <w:noProof/>
                <w:webHidden/>
              </w:rPr>
              <w:instrText xml:space="preserve"> PAGEREF _Toc169085201 \h </w:instrText>
            </w:r>
            <w:r w:rsidR="00182917">
              <w:rPr>
                <w:noProof/>
                <w:webHidden/>
              </w:rPr>
            </w:r>
            <w:r w:rsidR="00182917">
              <w:rPr>
                <w:noProof/>
                <w:webHidden/>
              </w:rPr>
              <w:fldChar w:fldCharType="separate"/>
            </w:r>
            <w:r w:rsidR="00182917">
              <w:rPr>
                <w:noProof/>
                <w:webHidden/>
              </w:rPr>
              <w:t>16</w:t>
            </w:r>
            <w:r w:rsidR="00182917">
              <w:rPr>
                <w:noProof/>
                <w:webHidden/>
              </w:rPr>
              <w:fldChar w:fldCharType="end"/>
            </w:r>
          </w:hyperlink>
        </w:p>
        <w:p w14:paraId="4D1CBC85" w14:textId="1AAFC0F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00182917" w:rsidRPr="0079174A">
              <w:rPr>
                <w:rStyle w:val="Collegamentoipertestuale"/>
                <w:noProof/>
                <w:lang w:val="en-US"/>
              </w:rPr>
              <w:t>2.5</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lang w:val="en-US"/>
              </w:rPr>
              <w:t>CPE – CVE – CWE – CAPEC – ATT&amp;CK</w:t>
            </w:r>
            <w:r w:rsidR="00182917">
              <w:rPr>
                <w:noProof/>
                <w:webHidden/>
              </w:rPr>
              <w:tab/>
            </w:r>
            <w:r w:rsidR="00182917">
              <w:rPr>
                <w:noProof/>
                <w:webHidden/>
              </w:rPr>
              <w:fldChar w:fldCharType="begin"/>
            </w:r>
            <w:r w:rsidR="00182917">
              <w:rPr>
                <w:noProof/>
                <w:webHidden/>
              </w:rPr>
              <w:instrText xml:space="preserve"> PAGEREF _Toc169085202 \h </w:instrText>
            </w:r>
            <w:r w:rsidR="00182917">
              <w:rPr>
                <w:noProof/>
                <w:webHidden/>
              </w:rPr>
            </w:r>
            <w:r w:rsidR="00182917">
              <w:rPr>
                <w:noProof/>
                <w:webHidden/>
              </w:rPr>
              <w:fldChar w:fldCharType="separate"/>
            </w:r>
            <w:r w:rsidR="00182917">
              <w:rPr>
                <w:noProof/>
                <w:webHidden/>
              </w:rPr>
              <w:t>17</w:t>
            </w:r>
            <w:r w:rsidR="00182917">
              <w:rPr>
                <w:noProof/>
                <w:webHidden/>
              </w:rPr>
              <w:fldChar w:fldCharType="end"/>
            </w:r>
          </w:hyperlink>
        </w:p>
        <w:p w14:paraId="62791175" w14:textId="2772966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00182917" w:rsidRPr="0079174A">
              <w:rPr>
                <w:rStyle w:val="Collegamentoipertestuale"/>
                <w:noProof/>
              </w:rPr>
              <w:t>2.6</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ATT&amp;CK Framework</w:t>
            </w:r>
            <w:r w:rsidR="00182917">
              <w:rPr>
                <w:noProof/>
                <w:webHidden/>
              </w:rPr>
              <w:tab/>
            </w:r>
            <w:r w:rsidR="00182917">
              <w:rPr>
                <w:noProof/>
                <w:webHidden/>
              </w:rPr>
              <w:fldChar w:fldCharType="begin"/>
            </w:r>
            <w:r w:rsidR="00182917">
              <w:rPr>
                <w:noProof/>
                <w:webHidden/>
              </w:rPr>
              <w:instrText xml:space="preserve"> PAGEREF _Toc169085203 \h </w:instrText>
            </w:r>
            <w:r w:rsidR="00182917">
              <w:rPr>
                <w:noProof/>
                <w:webHidden/>
              </w:rPr>
            </w:r>
            <w:r w:rsidR="00182917">
              <w:rPr>
                <w:noProof/>
                <w:webHidden/>
              </w:rPr>
              <w:fldChar w:fldCharType="separate"/>
            </w:r>
            <w:r w:rsidR="00182917">
              <w:rPr>
                <w:noProof/>
                <w:webHidden/>
              </w:rPr>
              <w:t>20</w:t>
            </w:r>
            <w:r w:rsidR="00182917">
              <w:rPr>
                <w:noProof/>
                <w:webHidden/>
              </w:rPr>
              <w:fldChar w:fldCharType="end"/>
            </w:r>
          </w:hyperlink>
        </w:p>
        <w:p w14:paraId="599F98DC" w14:textId="67EAD20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00182917" w:rsidRPr="0079174A">
              <w:rPr>
                <w:rStyle w:val="Collegamentoipertestuale"/>
                <w:noProof/>
              </w:rPr>
              <w:t>2.7</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ATLAS – Nuove tecnologie e nuove minacce</w:t>
            </w:r>
            <w:r w:rsidR="00182917">
              <w:rPr>
                <w:noProof/>
                <w:webHidden/>
              </w:rPr>
              <w:tab/>
            </w:r>
            <w:r w:rsidR="00182917">
              <w:rPr>
                <w:noProof/>
                <w:webHidden/>
              </w:rPr>
              <w:fldChar w:fldCharType="begin"/>
            </w:r>
            <w:r w:rsidR="00182917">
              <w:rPr>
                <w:noProof/>
                <w:webHidden/>
              </w:rPr>
              <w:instrText xml:space="preserve"> PAGEREF _Toc169085204 \h </w:instrText>
            </w:r>
            <w:r w:rsidR="00182917">
              <w:rPr>
                <w:noProof/>
                <w:webHidden/>
              </w:rPr>
            </w:r>
            <w:r w:rsidR="00182917">
              <w:rPr>
                <w:noProof/>
                <w:webHidden/>
              </w:rPr>
              <w:fldChar w:fldCharType="separate"/>
            </w:r>
            <w:r w:rsidR="00182917">
              <w:rPr>
                <w:noProof/>
                <w:webHidden/>
              </w:rPr>
              <w:t>24</w:t>
            </w:r>
            <w:r w:rsidR="00182917">
              <w:rPr>
                <w:noProof/>
                <w:webHidden/>
              </w:rPr>
              <w:fldChar w:fldCharType="end"/>
            </w:r>
          </w:hyperlink>
        </w:p>
        <w:p w14:paraId="5AB80437" w14:textId="7FEF45A0" w:rsidR="00182917" w:rsidRDefault="00000000">
          <w:pPr>
            <w:pStyle w:val="Sommario2"/>
            <w:rPr>
              <w:rFonts w:asciiTheme="minorHAnsi" w:eastAsiaTheme="minorEastAsia" w:hAnsiTheme="minorHAnsi" w:cstheme="minorBidi"/>
              <w:smallCaps w:val="0"/>
              <w:noProof/>
              <w:spacing w:val="0"/>
              <w:sz w:val="22"/>
              <w:lang w:eastAsia="it-IT"/>
            </w:rPr>
          </w:pPr>
          <w:hyperlink w:anchor="_Toc169085205" w:history="1">
            <w:r w:rsidR="00182917" w:rsidRPr="0079174A">
              <w:rPr>
                <w:rStyle w:val="Collegamentoipertestuale"/>
                <w:noProof/>
              </w:rPr>
              <w:t>Lo Stato dell’Arte</w:t>
            </w:r>
            <w:r w:rsidR="00182917">
              <w:rPr>
                <w:noProof/>
                <w:webHidden/>
              </w:rPr>
              <w:tab/>
            </w:r>
            <w:r w:rsidR="00182917">
              <w:rPr>
                <w:noProof/>
                <w:webHidden/>
              </w:rPr>
              <w:fldChar w:fldCharType="begin"/>
            </w:r>
            <w:r w:rsidR="00182917">
              <w:rPr>
                <w:noProof/>
                <w:webHidden/>
              </w:rPr>
              <w:instrText xml:space="preserve"> PAGEREF _Toc169085205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60869915" w14:textId="32DCAEB7"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00182917" w:rsidRPr="0079174A">
              <w:rPr>
                <w:rStyle w:val="Collegamentoipertestuale"/>
                <w:noProof/>
              </w:rPr>
              <w:t>2.8</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Mappatura Vulnerabilità – TTPs</w:t>
            </w:r>
            <w:r w:rsidR="00182917">
              <w:rPr>
                <w:noProof/>
                <w:webHidden/>
              </w:rPr>
              <w:tab/>
            </w:r>
            <w:r w:rsidR="00182917">
              <w:rPr>
                <w:noProof/>
                <w:webHidden/>
              </w:rPr>
              <w:fldChar w:fldCharType="begin"/>
            </w:r>
            <w:r w:rsidR="00182917">
              <w:rPr>
                <w:noProof/>
                <w:webHidden/>
              </w:rPr>
              <w:instrText xml:space="preserve"> PAGEREF _Toc169085206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26AB9212" w14:textId="6A30C76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00182917" w:rsidRPr="0079174A">
              <w:rPr>
                <w:rStyle w:val="Collegamentoipertestuale"/>
                <w:noProof/>
              </w:rPr>
              <w:t>2.8.1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Mappings – Explorer</w:t>
            </w:r>
            <w:r w:rsidR="00182917">
              <w:rPr>
                <w:noProof/>
                <w:webHidden/>
              </w:rPr>
              <w:tab/>
            </w:r>
            <w:r w:rsidR="00182917">
              <w:rPr>
                <w:noProof/>
                <w:webHidden/>
              </w:rPr>
              <w:fldChar w:fldCharType="begin"/>
            </w:r>
            <w:r w:rsidR="00182917">
              <w:rPr>
                <w:noProof/>
                <w:webHidden/>
              </w:rPr>
              <w:instrText xml:space="preserve"> PAGEREF _Toc169085207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1F0F9568" w14:textId="49BBFDB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00182917" w:rsidRPr="0079174A">
              <w:rPr>
                <w:rStyle w:val="Collegamentoipertestuale"/>
                <w:noProof/>
              </w:rPr>
              <w:t>2.8.2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Altri metodi di relazione tra Vulnerabilità e TTPs</w:t>
            </w:r>
            <w:r w:rsidR="00182917">
              <w:rPr>
                <w:noProof/>
                <w:webHidden/>
              </w:rPr>
              <w:tab/>
            </w:r>
            <w:r w:rsidR="00182917">
              <w:rPr>
                <w:noProof/>
                <w:webHidden/>
              </w:rPr>
              <w:fldChar w:fldCharType="begin"/>
            </w:r>
            <w:r w:rsidR="00182917">
              <w:rPr>
                <w:noProof/>
                <w:webHidden/>
              </w:rPr>
              <w:instrText xml:space="preserve"> PAGEREF _Toc169085208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3E37A98" w14:textId="7DAA8F50"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09" w:history="1">
            <w:r w:rsidR="00182917" w:rsidRPr="0079174A">
              <w:rPr>
                <w:rStyle w:val="Collegamentoipertestuale"/>
                <w:noProof/>
                <w:lang w:val="en-US"/>
              </w:rPr>
              <w:t>2.8.2.1</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SMET - Semantic Mapping of CVE to ATT&amp;CK and its Application to Cyber Security</w:t>
            </w:r>
            <w:r w:rsidR="00182917">
              <w:rPr>
                <w:noProof/>
                <w:webHidden/>
              </w:rPr>
              <w:tab/>
            </w:r>
            <w:r w:rsidR="00182917">
              <w:rPr>
                <w:noProof/>
                <w:webHidden/>
              </w:rPr>
              <w:fldChar w:fldCharType="begin"/>
            </w:r>
            <w:r w:rsidR="00182917">
              <w:rPr>
                <w:noProof/>
                <w:webHidden/>
              </w:rPr>
              <w:instrText xml:space="preserve"> PAGEREF _Toc169085209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8E2DB75" w14:textId="11A3C9B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0" w:history="1">
            <w:r w:rsidR="00182917" w:rsidRPr="0079174A">
              <w:rPr>
                <w:rStyle w:val="Collegamentoipertestuale"/>
                <w:noProof/>
                <w:lang w:val="en-US"/>
              </w:rPr>
              <w:t>2.8.2.2</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TRAM - Threat Report ATT&amp;CK Mapper</w:t>
            </w:r>
            <w:r w:rsidR="00182917">
              <w:rPr>
                <w:noProof/>
                <w:webHidden/>
              </w:rPr>
              <w:tab/>
            </w:r>
            <w:r w:rsidR="00182917">
              <w:rPr>
                <w:noProof/>
                <w:webHidden/>
              </w:rPr>
              <w:fldChar w:fldCharType="begin"/>
            </w:r>
            <w:r w:rsidR="00182917">
              <w:rPr>
                <w:noProof/>
                <w:webHidden/>
              </w:rPr>
              <w:instrText xml:space="preserve"> PAGEREF _Toc169085210 \h </w:instrText>
            </w:r>
            <w:r w:rsidR="00182917">
              <w:rPr>
                <w:noProof/>
                <w:webHidden/>
              </w:rPr>
            </w:r>
            <w:r w:rsidR="00182917">
              <w:rPr>
                <w:noProof/>
                <w:webHidden/>
              </w:rPr>
              <w:fldChar w:fldCharType="separate"/>
            </w:r>
            <w:r w:rsidR="00182917">
              <w:rPr>
                <w:noProof/>
                <w:webHidden/>
              </w:rPr>
              <w:t>31</w:t>
            </w:r>
            <w:r w:rsidR="00182917">
              <w:rPr>
                <w:noProof/>
                <w:webHidden/>
              </w:rPr>
              <w:fldChar w:fldCharType="end"/>
            </w:r>
          </w:hyperlink>
        </w:p>
        <w:p w14:paraId="7209E0DB" w14:textId="393A9CD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1" w:history="1">
            <w:r w:rsidR="00182917" w:rsidRPr="0079174A">
              <w:rPr>
                <w:rStyle w:val="Collegamentoipertestuale"/>
                <w:noProof/>
                <w:lang w:val="en-US"/>
              </w:rPr>
              <w:t>2.8.2.3</w:t>
            </w:r>
            <w:r w:rsidR="00182917">
              <w:rPr>
                <w:rFonts w:asciiTheme="minorHAnsi" w:eastAsiaTheme="minorEastAsia" w:hAnsiTheme="minorHAnsi" w:cstheme="minorBidi"/>
                <w:noProof/>
                <w:spacing w:val="0"/>
                <w:lang w:eastAsia="it-IT"/>
              </w:rPr>
              <w:tab/>
            </w:r>
            <w:r w:rsidR="00182917" w:rsidRPr="0079174A">
              <w:rPr>
                <w:rStyle w:val="Collegamentoipertestuale"/>
                <w:bCs/>
                <w:noProof/>
                <w:lang w:val="en-US"/>
              </w:rPr>
              <w:t>TTPpredictor</w:t>
            </w:r>
            <w:r w:rsidR="00182917" w:rsidRPr="0079174A">
              <w:rPr>
                <w:rStyle w:val="Collegamentoipertestuale"/>
                <w:noProof/>
                <w:lang w:val="en-US"/>
              </w:rPr>
              <w:t xml:space="preserve"> - CVE-driven attack technique prediction with semantic information extraction and a domain-specific language model</w:t>
            </w:r>
            <w:r w:rsidR="00182917">
              <w:rPr>
                <w:noProof/>
                <w:webHidden/>
              </w:rPr>
              <w:tab/>
            </w:r>
            <w:r w:rsidR="00182917">
              <w:rPr>
                <w:noProof/>
                <w:webHidden/>
              </w:rPr>
              <w:fldChar w:fldCharType="begin"/>
            </w:r>
            <w:r w:rsidR="00182917">
              <w:rPr>
                <w:noProof/>
                <w:webHidden/>
              </w:rPr>
              <w:instrText xml:space="preserve"> PAGEREF _Toc169085211 \h </w:instrText>
            </w:r>
            <w:r w:rsidR="00182917">
              <w:rPr>
                <w:noProof/>
                <w:webHidden/>
              </w:rPr>
            </w:r>
            <w:r w:rsidR="00182917">
              <w:rPr>
                <w:noProof/>
                <w:webHidden/>
              </w:rPr>
              <w:fldChar w:fldCharType="separate"/>
            </w:r>
            <w:r w:rsidR="00182917">
              <w:rPr>
                <w:noProof/>
                <w:webHidden/>
              </w:rPr>
              <w:t>32</w:t>
            </w:r>
            <w:r w:rsidR="00182917">
              <w:rPr>
                <w:noProof/>
                <w:webHidden/>
              </w:rPr>
              <w:fldChar w:fldCharType="end"/>
            </w:r>
          </w:hyperlink>
        </w:p>
        <w:p w14:paraId="00042B19" w14:textId="5E0F65A5"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2" w:history="1">
            <w:r w:rsidR="00182917" w:rsidRPr="0079174A">
              <w:rPr>
                <w:rStyle w:val="Collegamentoipertestuale"/>
                <w:noProof/>
                <w:lang w:val="en-US"/>
              </w:rPr>
              <w:t>2.8.2.4</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Threat action extraction using information retrieval</w:t>
            </w:r>
            <w:r w:rsidR="00182917">
              <w:rPr>
                <w:noProof/>
                <w:webHidden/>
              </w:rPr>
              <w:tab/>
            </w:r>
            <w:r w:rsidR="00182917">
              <w:rPr>
                <w:noProof/>
                <w:webHidden/>
              </w:rPr>
              <w:fldChar w:fldCharType="begin"/>
            </w:r>
            <w:r w:rsidR="00182917">
              <w:rPr>
                <w:noProof/>
                <w:webHidden/>
              </w:rPr>
              <w:instrText xml:space="preserve"> PAGEREF _Toc169085212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3AF6032C" w14:textId="43CC3FBC"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3" w:history="1">
            <w:r w:rsidR="00182917" w:rsidRPr="0079174A">
              <w:rPr>
                <w:rStyle w:val="Collegamentoipertestuale"/>
                <w:noProof/>
                <w:lang w:val="en-US"/>
              </w:rPr>
              <w:t>2.8.2.5</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ExAction: Automatically extracting threat actions from cyber threat intelligence report based on multimodal learning</w:t>
            </w:r>
            <w:r w:rsidR="00182917">
              <w:rPr>
                <w:noProof/>
                <w:webHidden/>
              </w:rPr>
              <w:tab/>
            </w:r>
            <w:r w:rsidR="00182917">
              <w:rPr>
                <w:noProof/>
                <w:webHidden/>
              </w:rPr>
              <w:fldChar w:fldCharType="begin"/>
            </w:r>
            <w:r w:rsidR="00182917">
              <w:rPr>
                <w:noProof/>
                <w:webHidden/>
              </w:rPr>
              <w:instrText xml:space="preserve"> PAGEREF _Toc169085213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0AE48575" w14:textId="7E74B54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4" w:history="1">
            <w:r w:rsidR="00182917" w:rsidRPr="0079174A">
              <w:rPr>
                <w:rStyle w:val="Collegamentoipertestuale"/>
                <w:noProof/>
                <w:lang w:val="en-US"/>
              </w:rPr>
              <w:t>2.8.2.6</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Automated threat report classification over multi-source data</w:t>
            </w:r>
            <w:r w:rsidR="00182917">
              <w:rPr>
                <w:noProof/>
                <w:webHidden/>
              </w:rPr>
              <w:tab/>
            </w:r>
            <w:r w:rsidR="00182917">
              <w:rPr>
                <w:noProof/>
                <w:webHidden/>
              </w:rPr>
              <w:fldChar w:fldCharType="begin"/>
            </w:r>
            <w:r w:rsidR="00182917">
              <w:rPr>
                <w:noProof/>
                <w:webHidden/>
              </w:rPr>
              <w:instrText xml:space="preserve"> PAGEREF _Toc169085214 \h </w:instrText>
            </w:r>
            <w:r w:rsidR="00182917">
              <w:rPr>
                <w:noProof/>
                <w:webHidden/>
              </w:rPr>
            </w:r>
            <w:r w:rsidR="00182917">
              <w:rPr>
                <w:noProof/>
                <w:webHidden/>
              </w:rPr>
              <w:fldChar w:fldCharType="separate"/>
            </w:r>
            <w:r w:rsidR="00182917">
              <w:rPr>
                <w:noProof/>
                <w:webHidden/>
              </w:rPr>
              <w:t>34</w:t>
            </w:r>
            <w:r w:rsidR="00182917">
              <w:rPr>
                <w:noProof/>
                <w:webHidden/>
              </w:rPr>
              <w:fldChar w:fldCharType="end"/>
            </w:r>
          </w:hyperlink>
        </w:p>
        <w:p w14:paraId="7BE08C01" w14:textId="38BB7001"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5" w:history="1">
            <w:r w:rsidR="00182917" w:rsidRPr="0079174A">
              <w:rPr>
                <w:rStyle w:val="Collegamentoipertestuale"/>
                <w:noProof/>
              </w:rPr>
              <w:t>2.8.2.7</w:t>
            </w:r>
            <w:r w:rsidR="00182917">
              <w:rPr>
                <w:rFonts w:asciiTheme="minorHAnsi" w:eastAsiaTheme="minorEastAsia" w:hAnsiTheme="minorHAnsi" w:cstheme="minorBidi"/>
                <w:noProof/>
                <w:spacing w:val="0"/>
                <w:lang w:eastAsia="it-IT"/>
              </w:rPr>
              <w:tab/>
            </w:r>
            <w:r w:rsidR="00182917" w:rsidRPr="0079174A">
              <w:rPr>
                <w:rStyle w:val="Collegamentoipertestuale"/>
                <w:noProof/>
              </w:rPr>
              <w:t>BRON</w:t>
            </w:r>
            <w:r w:rsidR="00182917">
              <w:rPr>
                <w:noProof/>
                <w:webHidden/>
              </w:rPr>
              <w:tab/>
            </w:r>
            <w:r w:rsidR="00182917">
              <w:rPr>
                <w:noProof/>
                <w:webHidden/>
              </w:rPr>
              <w:fldChar w:fldCharType="begin"/>
            </w:r>
            <w:r w:rsidR="00182917">
              <w:rPr>
                <w:noProof/>
                <w:webHidden/>
              </w:rPr>
              <w:instrText xml:space="preserve"> PAGEREF _Toc169085215 \h </w:instrText>
            </w:r>
            <w:r w:rsidR="00182917">
              <w:rPr>
                <w:noProof/>
                <w:webHidden/>
              </w:rPr>
            </w:r>
            <w:r w:rsidR="00182917">
              <w:rPr>
                <w:noProof/>
                <w:webHidden/>
              </w:rPr>
              <w:fldChar w:fldCharType="separate"/>
            </w:r>
            <w:r w:rsidR="00182917">
              <w:rPr>
                <w:noProof/>
                <w:webHidden/>
              </w:rPr>
              <w:t>35</w:t>
            </w:r>
            <w:r w:rsidR="00182917">
              <w:rPr>
                <w:noProof/>
                <w:webHidden/>
              </w:rPr>
              <w:fldChar w:fldCharType="end"/>
            </w:r>
          </w:hyperlink>
        </w:p>
        <w:p w14:paraId="7067EC89" w14:textId="12E3448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6" w:history="1">
            <w:r w:rsidR="00182917" w:rsidRPr="0079174A">
              <w:rPr>
                <w:rStyle w:val="Collegamentoipertestuale"/>
                <w:noProof/>
                <w:lang w:val="en-US"/>
              </w:rPr>
              <w:t>2.8.2.8</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CVEs to mitre att&amp;ck techniques</w:t>
            </w:r>
            <w:r w:rsidR="00182917">
              <w:rPr>
                <w:noProof/>
                <w:webHidden/>
              </w:rPr>
              <w:tab/>
            </w:r>
            <w:r w:rsidR="00182917">
              <w:rPr>
                <w:noProof/>
                <w:webHidden/>
              </w:rPr>
              <w:fldChar w:fldCharType="begin"/>
            </w:r>
            <w:r w:rsidR="00182917">
              <w:rPr>
                <w:noProof/>
                <w:webHidden/>
              </w:rPr>
              <w:instrText xml:space="preserve"> PAGEREF _Toc169085216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5DEA2C71" w14:textId="73127DD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7" w:history="1">
            <w:r w:rsidR="00182917" w:rsidRPr="0079174A">
              <w:rPr>
                <w:rStyle w:val="Collegamentoipertestuale"/>
                <w:noProof/>
                <w:lang w:val="en-US"/>
              </w:rPr>
              <w:t>2.8.2.9</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Cve2att&amp;ck: Bert-based mapping of CVEs to mitre ATT&amp;CK techniques</w:t>
            </w:r>
            <w:r w:rsidR="00182917">
              <w:rPr>
                <w:noProof/>
                <w:webHidden/>
              </w:rPr>
              <w:tab/>
            </w:r>
            <w:r w:rsidR="00182917">
              <w:rPr>
                <w:noProof/>
                <w:webHidden/>
              </w:rPr>
              <w:fldChar w:fldCharType="begin"/>
            </w:r>
            <w:r w:rsidR="00182917">
              <w:rPr>
                <w:noProof/>
                <w:webHidden/>
              </w:rPr>
              <w:instrText xml:space="preserve"> PAGEREF _Toc169085217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7BB7E1CF" w14:textId="7853C313"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8" w:history="1">
            <w:r w:rsidR="00182917" w:rsidRPr="0079174A">
              <w:rPr>
                <w:rStyle w:val="Collegamentoipertestuale"/>
                <w:noProof/>
                <w:lang w:val="en-US"/>
              </w:rPr>
              <w:t>2.8.2.10</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common vulnerabilities and exposures to the mitre att&amp;ck framework: A self-distillation approach</w:t>
            </w:r>
            <w:r w:rsidR="00182917">
              <w:rPr>
                <w:noProof/>
                <w:webHidden/>
              </w:rPr>
              <w:tab/>
            </w:r>
            <w:r w:rsidR="00182917">
              <w:rPr>
                <w:noProof/>
                <w:webHidden/>
              </w:rPr>
              <w:fldChar w:fldCharType="begin"/>
            </w:r>
            <w:r w:rsidR="00182917">
              <w:rPr>
                <w:noProof/>
                <w:webHidden/>
              </w:rPr>
              <w:instrText xml:space="preserve"> PAGEREF _Toc169085218 \h </w:instrText>
            </w:r>
            <w:r w:rsidR="00182917">
              <w:rPr>
                <w:noProof/>
                <w:webHidden/>
              </w:rPr>
            </w:r>
            <w:r w:rsidR="00182917">
              <w:rPr>
                <w:noProof/>
                <w:webHidden/>
              </w:rPr>
              <w:fldChar w:fldCharType="separate"/>
            </w:r>
            <w:r w:rsidR="00182917">
              <w:rPr>
                <w:noProof/>
                <w:webHidden/>
              </w:rPr>
              <w:t>37</w:t>
            </w:r>
            <w:r w:rsidR="00182917">
              <w:rPr>
                <w:noProof/>
                <w:webHidden/>
              </w:rPr>
              <w:fldChar w:fldCharType="end"/>
            </w:r>
          </w:hyperlink>
        </w:p>
        <w:p w14:paraId="585EBE94" w14:textId="701ACEF8"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9" w:history="1">
            <w:r w:rsidR="00182917" w:rsidRPr="0079174A">
              <w:rPr>
                <w:rStyle w:val="Collegamentoipertestuale"/>
                <w:noProof/>
              </w:rPr>
              <w:t>2.8.2.11</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Conclusione</w:t>
            </w:r>
            <w:r w:rsidR="00182917">
              <w:rPr>
                <w:noProof/>
                <w:webHidden/>
              </w:rPr>
              <w:tab/>
            </w:r>
            <w:r w:rsidR="00182917">
              <w:rPr>
                <w:noProof/>
                <w:webHidden/>
              </w:rPr>
              <w:fldChar w:fldCharType="begin"/>
            </w:r>
            <w:r w:rsidR="00182917">
              <w:rPr>
                <w:noProof/>
                <w:webHidden/>
              </w:rPr>
              <w:instrText xml:space="preserve"> PAGEREF _Toc169085219 \h </w:instrText>
            </w:r>
            <w:r w:rsidR="00182917">
              <w:rPr>
                <w:noProof/>
                <w:webHidden/>
              </w:rPr>
            </w:r>
            <w:r w:rsidR="00182917">
              <w:rPr>
                <w:noProof/>
                <w:webHidden/>
              </w:rPr>
              <w:fldChar w:fldCharType="separate"/>
            </w:r>
            <w:r w:rsidR="00182917">
              <w:rPr>
                <w:noProof/>
                <w:webHidden/>
              </w:rPr>
              <w:t>38</w:t>
            </w:r>
            <w:r w:rsidR="00182917">
              <w:rPr>
                <w:noProof/>
                <w:webHidden/>
              </w:rPr>
              <w:fldChar w:fldCharType="end"/>
            </w:r>
          </w:hyperlink>
        </w:p>
        <w:p w14:paraId="45C221AF" w14:textId="3256D9B6"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00182917" w:rsidRPr="0079174A">
              <w:rPr>
                <w:rStyle w:val="Collegamentoipertestuale"/>
                <w:noProof/>
              </w:rPr>
              <w:t>2.9</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Analisi di un reale attacco con MITRE ATT&amp;CK</w:t>
            </w:r>
            <w:r w:rsidR="00182917">
              <w:rPr>
                <w:noProof/>
                <w:webHidden/>
              </w:rPr>
              <w:tab/>
            </w:r>
            <w:r w:rsidR="00182917">
              <w:rPr>
                <w:noProof/>
                <w:webHidden/>
              </w:rPr>
              <w:fldChar w:fldCharType="begin"/>
            </w:r>
            <w:r w:rsidR="00182917">
              <w:rPr>
                <w:noProof/>
                <w:webHidden/>
              </w:rPr>
              <w:instrText xml:space="preserve"> PAGEREF _Toc169085220 \h </w:instrText>
            </w:r>
            <w:r w:rsidR="00182917">
              <w:rPr>
                <w:noProof/>
                <w:webHidden/>
              </w:rPr>
            </w:r>
            <w:r w:rsidR="00182917">
              <w:rPr>
                <w:noProof/>
                <w:webHidden/>
              </w:rPr>
              <w:fldChar w:fldCharType="separate"/>
            </w:r>
            <w:r w:rsidR="00182917">
              <w:rPr>
                <w:noProof/>
                <w:webHidden/>
              </w:rPr>
              <w:t>39</w:t>
            </w:r>
            <w:r w:rsidR="00182917">
              <w:rPr>
                <w:noProof/>
                <w:webHidden/>
              </w:rPr>
              <w:fldChar w:fldCharType="end"/>
            </w:r>
          </w:hyperlink>
        </w:p>
        <w:p w14:paraId="43932252" w14:textId="2B74681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00182917" w:rsidRPr="0079174A">
              <w:rPr>
                <w:rStyle w:val="Collegamentoipertestuale"/>
                <w:noProof/>
              </w:rPr>
              <w:t>2.9.1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Reconaissance</w:t>
            </w:r>
            <w:r w:rsidR="00182917">
              <w:rPr>
                <w:noProof/>
                <w:webHidden/>
              </w:rPr>
              <w:tab/>
            </w:r>
            <w:r w:rsidR="00182917">
              <w:rPr>
                <w:noProof/>
                <w:webHidden/>
              </w:rPr>
              <w:fldChar w:fldCharType="begin"/>
            </w:r>
            <w:r w:rsidR="00182917">
              <w:rPr>
                <w:noProof/>
                <w:webHidden/>
              </w:rPr>
              <w:instrText xml:space="preserve"> PAGEREF _Toc169085221 \h </w:instrText>
            </w:r>
            <w:r w:rsidR="00182917">
              <w:rPr>
                <w:noProof/>
                <w:webHidden/>
              </w:rPr>
            </w:r>
            <w:r w:rsidR="00182917">
              <w:rPr>
                <w:noProof/>
                <w:webHidden/>
              </w:rPr>
              <w:fldChar w:fldCharType="separate"/>
            </w:r>
            <w:r w:rsidR="00182917">
              <w:rPr>
                <w:noProof/>
                <w:webHidden/>
              </w:rPr>
              <w:t>40</w:t>
            </w:r>
            <w:r w:rsidR="00182917">
              <w:rPr>
                <w:noProof/>
                <w:webHidden/>
              </w:rPr>
              <w:fldChar w:fldCharType="end"/>
            </w:r>
          </w:hyperlink>
        </w:p>
        <w:p w14:paraId="7E988544" w14:textId="2806BF99"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00182917" w:rsidRPr="0079174A">
              <w:rPr>
                <w:rStyle w:val="Collegamentoipertestuale"/>
                <w:noProof/>
                <w:lang w:val="en-US"/>
              </w:rPr>
              <w:t>2.9.2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Initial Acces</w:t>
            </w:r>
            <w:r w:rsidR="00182917">
              <w:rPr>
                <w:noProof/>
                <w:webHidden/>
              </w:rPr>
              <w:tab/>
            </w:r>
            <w:r w:rsidR="00182917">
              <w:rPr>
                <w:noProof/>
                <w:webHidden/>
              </w:rPr>
              <w:fldChar w:fldCharType="begin"/>
            </w:r>
            <w:r w:rsidR="00182917">
              <w:rPr>
                <w:noProof/>
                <w:webHidden/>
              </w:rPr>
              <w:instrText xml:space="preserve"> PAGEREF _Toc169085222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3C3D8DF8" w14:textId="3F04987B"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00182917" w:rsidRPr="0079174A">
              <w:rPr>
                <w:rStyle w:val="Collegamentoipertestuale"/>
                <w:noProof/>
                <w:lang w:val="en-US"/>
              </w:rPr>
              <w:t>2.9.3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Exploitation</w:t>
            </w:r>
            <w:r w:rsidR="00182917">
              <w:rPr>
                <w:noProof/>
                <w:webHidden/>
              </w:rPr>
              <w:tab/>
            </w:r>
            <w:r w:rsidR="00182917">
              <w:rPr>
                <w:noProof/>
                <w:webHidden/>
              </w:rPr>
              <w:fldChar w:fldCharType="begin"/>
            </w:r>
            <w:r w:rsidR="00182917">
              <w:rPr>
                <w:noProof/>
                <w:webHidden/>
              </w:rPr>
              <w:instrText xml:space="preserve"> PAGEREF _Toc169085223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207C3E22" w14:textId="298A90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00182917" w:rsidRPr="0079174A">
              <w:rPr>
                <w:rStyle w:val="Collegamentoipertestuale"/>
                <w:noProof/>
              </w:rPr>
              <w:t>2.9.4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Lateral movement</w:t>
            </w:r>
            <w:r w:rsidR="00182917">
              <w:rPr>
                <w:noProof/>
                <w:webHidden/>
              </w:rPr>
              <w:tab/>
            </w:r>
            <w:r w:rsidR="00182917">
              <w:rPr>
                <w:noProof/>
                <w:webHidden/>
              </w:rPr>
              <w:fldChar w:fldCharType="begin"/>
            </w:r>
            <w:r w:rsidR="00182917">
              <w:rPr>
                <w:noProof/>
                <w:webHidden/>
              </w:rPr>
              <w:instrText xml:space="preserve"> PAGEREF _Toc169085224 \h </w:instrText>
            </w:r>
            <w:r w:rsidR="00182917">
              <w:rPr>
                <w:noProof/>
                <w:webHidden/>
              </w:rPr>
            </w:r>
            <w:r w:rsidR="00182917">
              <w:rPr>
                <w:noProof/>
                <w:webHidden/>
              </w:rPr>
              <w:fldChar w:fldCharType="separate"/>
            </w:r>
            <w:r w:rsidR="00182917">
              <w:rPr>
                <w:noProof/>
                <w:webHidden/>
              </w:rPr>
              <w:t>42</w:t>
            </w:r>
            <w:r w:rsidR="00182917">
              <w:rPr>
                <w:noProof/>
                <w:webHidden/>
              </w:rPr>
              <w:fldChar w:fldCharType="end"/>
            </w:r>
          </w:hyperlink>
        </w:p>
        <w:p w14:paraId="59686C6D" w14:textId="4EF437B7"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00182917" w:rsidRPr="0079174A">
              <w:rPr>
                <w:rStyle w:val="Collegamentoipertestuale"/>
                <w:noProof/>
              </w:rPr>
              <w:t>2.9.5</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Discovery</w:t>
            </w:r>
            <w:r w:rsidR="00182917">
              <w:rPr>
                <w:noProof/>
                <w:webHidden/>
              </w:rPr>
              <w:tab/>
            </w:r>
            <w:r w:rsidR="00182917">
              <w:rPr>
                <w:noProof/>
                <w:webHidden/>
              </w:rPr>
              <w:fldChar w:fldCharType="begin"/>
            </w:r>
            <w:r w:rsidR="00182917">
              <w:rPr>
                <w:noProof/>
                <w:webHidden/>
              </w:rPr>
              <w:instrText xml:space="preserve"> PAGEREF _Toc169085225 \h </w:instrText>
            </w:r>
            <w:r w:rsidR="00182917">
              <w:rPr>
                <w:noProof/>
                <w:webHidden/>
              </w:rPr>
            </w:r>
            <w:r w:rsidR="00182917">
              <w:rPr>
                <w:noProof/>
                <w:webHidden/>
              </w:rPr>
              <w:fldChar w:fldCharType="separate"/>
            </w:r>
            <w:r w:rsidR="00182917">
              <w:rPr>
                <w:noProof/>
                <w:webHidden/>
              </w:rPr>
              <w:t>43</w:t>
            </w:r>
            <w:r w:rsidR="00182917">
              <w:rPr>
                <w:noProof/>
                <w:webHidden/>
              </w:rPr>
              <w:fldChar w:fldCharType="end"/>
            </w:r>
          </w:hyperlink>
        </w:p>
        <w:p w14:paraId="161475C8" w14:textId="669D178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00182917" w:rsidRPr="0079174A">
              <w:rPr>
                <w:rStyle w:val="Collegamentoipertestuale"/>
                <w:noProof/>
              </w:rPr>
              <w:t>2.9.6</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Defense evasion &amp; Privilege Escalation</w:t>
            </w:r>
            <w:r w:rsidR="00182917">
              <w:rPr>
                <w:noProof/>
                <w:webHidden/>
              </w:rPr>
              <w:tab/>
            </w:r>
            <w:r w:rsidR="00182917">
              <w:rPr>
                <w:noProof/>
                <w:webHidden/>
              </w:rPr>
              <w:fldChar w:fldCharType="begin"/>
            </w:r>
            <w:r w:rsidR="00182917">
              <w:rPr>
                <w:noProof/>
                <w:webHidden/>
              </w:rPr>
              <w:instrText xml:space="preserve"> PAGEREF _Toc169085226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29F72784" w14:textId="4408F92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00182917" w:rsidRPr="0079174A">
              <w:rPr>
                <w:rStyle w:val="Collegamentoipertestuale"/>
                <w:noProof/>
              </w:rPr>
              <w:t>2.9.7</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Execution</w:t>
            </w:r>
            <w:r w:rsidR="00182917">
              <w:rPr>
                <w:noProof/>
                <w:webHidden/>
              </w:rPr>
              <w:tab/>
            </w:r>
            <w:r w:rsidR="00182917">
              <w:rPr>
                <w:noProof/>
                <w:webHidden/>
              </w:rPr>
              <w:fldChar w:fldCharType="begin"/>
            </w:r>
            <w:r w:rsidR="00182917">
              <w:rPr>
                <w:noProof/>
                <w:webHidden/>
              </w:rPr>
              <w:instrText xml:space="preserve"> PAGEREF _Toc169085227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09B3ACBA" w14:textId="3F8AA635"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00182917" w:rsidRPr="0079174A">
              <w:rPr>
                <w:rStyle w:val="Collegamentoipertestuale"/>
                <w:noProof/>
              </w:rPr>
              <w:t>2.9.8</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Impact</w:t>
            </w:r>
            <w:r w:rsidR="00182917">
              <w:rPr>
                <w:noProof/>
                <w:webHidden/>
              </w:rPr>
              <w:tab/>
            </w:r>
            <w:r w:rsidR="00182917">
              <w:rPr>
                <w:noProof/>
                <w:webHidden/>
              </w:rPr>
              <w:fldChar w:fldCharType="begin"/>
            </w:r>
            <w:r w:rsidR="00182917">
              <w:rPr>
                <w:noProof/>
                <w:webHidden/>
              </w:rPr>
              <w:instrText xml:space="preserve"> PAGEREF _Toc169085228 \h </w:instrText>
            </w:r>
            <w:r w:rsidR="00182917">
              <w:rPr>
                <w:noProof/>
                <w:webHidden/>
              </w:rPr>
            </w:r>
            <w:r w:rsidR="00182917">
              <w:rPr>
                <w:noProof/>
                <w:webHidden/>
              </w:rPr>
              <w:fldChar w:fldCharType="separate"/>
            </w:r>
            <w:r w:rsidR="00182917">
              <w:rPr>
                <w:noProof/>
                <w:webHidden/>
              </w:rPr>
              <w:t>45</w:t>
            </w:r>
            <w:r w:rsidR="00182917">
              <w:rPr>
                <w:noProof/>
                <w:webHidden/>
              </w:rPr>
              <w:fldChar w:fldCharType="end"/>
            </w:r>
          </w:hyperlink>
        </w:p>
        <w:p w14:paraId="4CF610C5" w14:textId="52EC884C"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00182917" w:rsidRPr="0079174A">
              <w:rPr>
                <w:rStyle w:val="Collegamentoipertestuale"/>
                <w:noProof/>
              </w:rPr>
              <w:t>2.10</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Attacchi Cyber – Analisi delle tendenze</w:t>
            </w:r>
            <w:r w:rsidR="00182917">
              <w:rPr>
                <w:noProof/>
                <w:webHidden/>
              </w:rPr>
              <w:tab/>
            </w:r>
            <w:r w:rsidR="00182917">
              <w:rPr>
                <w:noProof/>
                <w:webHidden/>
              </w:rPr>
              <w:fldChar w:fldCharType="begin"/>
            </w:r>
            <w:r w:rsidR="00182917">
              <w:rPr>
                <w:noProof/>
                <w:webHidden/>
              </w:rPr>
              <w:instrText xml:space="preserve"> PAGEREF _Toc169085229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16EE2E0F" w14:textId="25867EF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00182917" w:rsidRPr="0079174A">
              <w:rPr>
                <w:rStyle w:val="Collegamentoipertestuale"/>
                <w:noProof/>
              </w:rPr>
              <w:t>2.10.1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Q2 2022 vs Q3 2023</w:t>
            </w:r>
            <w:r w:rsidR="00182917">
              <w:rPr>
                <w:noProof/>
                <w:webHidden/>
              </w:rPr>
              <w:tab/>
            </w:r>
            <w:r w:rsidR="00182917">
              <w:rPr>
                <w:noProof/>
                <w:webHidden/>
              </w:rPr>
              <w:fldChar w:fldCharType="begin"/>
            </w:r>
            <w:r w:rsidR="00182917">
              <w:rPr>
                <w:noProof/>
                <w:webHidden/>
              </w:rPr>
              <w:instrText xml:space="preserve"> PAGEREF _Toc169085230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4A69BCC8" w14:textId="5AF691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00182917" w:rsidRPr="0079174A">
              <w:rPr>
                <w:rStyle w:val="Collegamentoipertestuale"/>
                <w:noProof/>
              </w:rPr>
              <w:t>2.10.2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Provenienza delle cyber minacce</w:t>
            </w:r>
            <w:r w:rsidR="00182917">
              <w:rPr>
                <w:noProof/>
                <w:webHidden/>
              </w:rPr>
              <w:tab/>
            </w:r>
            <w:r w:rsidR="00182917">
              <w:rPr>
                <w:noProof/>
                <w:webHidden/>
              </w:rPr>
              <w:fldChar w:fldCharType="begin"/>
            </w:r>
            <w:r w:rsidR="00182917">
              <w:rPr>
                <w:noProof/>
                <w:webHidden/>
              </w:rPr>
              <w:instrText xml:space="preserve"> PAGEREF _Toc169085231 \h </w:instrText>
            </w:r>
            <w:r w:rsidR="00182917">
              <w:rPr>
                <w:noProof/>
                <w:webHidden/>
              </w:rPr>
            </w:r>
            <w:r w:rsidR="00182917">
              <w:rPr>
                <w:noProof/>
                <w:webHidden/>
              </w:rPr>
              <w:fldChar w:fldCharType="separate"/>
            </w:r>
            <w:r w:rsidR="00182917">
              <w:rPr>
                <w:noProof/>
                <w:webHidden/>
              </w:rPr>
              <w:t>48</w:t>
            </w:r>
            <w:r w:rsidR="00182917">
              <w:rPr>
                <w:noProof/>
                <w:webHidden/>
              </w:rPr>
              <w:fldChar w:fldCharType="end"/>
            </w:r>
          </w:hyperlink>
        </w:p>
        <w:p w14:paraId="557C1B7F" w14:textId="3AB62DEE"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00182917" w:rsidRPr="0079174A">
              <w:rPr>
                <w:rStyle w:val="Collegamentoipertestuale"/>
                <w:noProof/>
              </w:rPr>
              <w:t>2.10.3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Stime dei costi futuri</w:t>
            </w:r>
            <w:r w:rsidR="00182917">
              <w:rPr>
                <w:noProof/>
                <w:webHidden/>
              </w:rPr>
              <w:tab/>
            </w:r>
            <w:r w:rsidR="00182917">
              <w:rPr>
                <w:noProof/>
                <w:webHidden/>
              </w:rPr>
              <w:fldChar w:fldCharType="begin"/>
            </w:r>
            <w:r w:rsidR="00182917">
              <w:rPr>
                <w:noProof/>
                <w:webHidden/>
              </w:rPr>
              <w:instrText xml:space="preserve"> PAGEREF _Toc169085232 \h </w:instrText>
            </w:r>
            <w:r w:rsidR="00182917">
              <w:rPr>
                <w:noProof/>
                <w:webHidden/>
              </w:rPr>
            </w:r>
            <w:r w:rsidR="00182917">
              <w:rPr>
                <w:noProof/>
                <w:webHidden/>
              </w:rPr>
              <w:fldChar w:fldCharType="separate"/>
            </w:r>
            <w:r w:rsidR="00182917">
              <w:rPr>
                <w:noProof/>
                <w:webHidden/>
              </w:rPr>
              <w:t>49</w:t>
            </w:r>
            <w:r w:rsidR="00182917">
              <w:rPr>
                <w:noProof/>
                <w:webHidden/>
              </w:rPr>
              <w:fldChar w:fldCharType="end"/>
            </w:r>
          </w:hyperlink>
        </w:p>
        <w:p w14:paraId="1537C4FC" w14:textId="03F72A1E"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00182917" w:rsidRPr="0079174A">
              <w:rPr>
                <w:rStyle w:val="Collegamentoipertestuale"/>
                <w:noProof/>
              </w:rPr>
              <w:t>2.11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NIS2 – L’ultima normativa nel mondo cyber</w:t>
            </w:r>
            <w:r w:rsidR="00182917">
              <w:rPr>
                <w:noProof/>
                <w:webHidden/>
              </w:rPr>
              <w:tab/>
            </w:r>
            <w:r w:rsidR="00182917">
              <w:rPr>
                <w:noProof/>
                <w:webHidden/>
              </w:rPr>
              <w:fldChar w:fldCharType="begin"/>
            </w:r>
            <w:r w:rsidR="00182917">
              <w:rPr>
                <w:noProof/>
                <w:webHidden/>
              </w:rPr>
              <w:instrText xml:space="preserve"> PAGEREF _Toc169085233 \h </w:instrText>
            </w:r>
            <w:r w:rsidR="00182917">
              <w:rPr>
                <w:noProof/>
                <w:webHidden/>
              </w:rPr>
            </w:r>
            <w:r w:rsidR="00182917">
              <w:rPr>
                <w:noProof/>
                <w:webHidden/>
              </w:rPr>
              <w:fldChar w:fldCharType="separate"/>
            </w:r>
            <w:r w:rsidR="00182917">
              <w:rPr>
                <w:noProof/>
                <w:webHidden/>
              </w:rPr>
              <w:t>50</w:t>
            </w:r>
            <w:r w:rsidR="00182917">
              <w:rPr>
                <w:noProof/>
                <w:webHidden/>
              </w:rPr>
              <w:fldChar w:fldCharType="end"/>
            </w:r>
          </w:hyperlink>
        </w:p>
        <w:p w14:paraId="178CB5F7" w14:textId="7C76E5A8"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34" w:history="1">
            <w:r w:rsidR="00182917" w:rsidRPr="0079174A">
              <w:rPr>
                <w:rStyle w:val="Collegamentoipertestuale"/>
                <w:noProof/>
              </w:rPr>
              <w:t>Capitolo III</w:t>
            </w:r>
            <w:r w:rsidR="00182917">
              <w:rPr>
                <w:noProof/>
                <w:webHidden/>
              </w:rPr>
              <w:tab/>
            </w:r>
            <w:r w:rsidR="00182917">
              <w:rPr>
                <w:noProof/>
                <w:webHidden/>
              </w:rPr>
              <w:fldChar w:fldCharType="begin"/>
            </w:r>
            <w:r w:rsidR="00182917">
              <w:rPr>
                <w:noProof/>
                <w:webHidden/>
              </w:rPr>
              <w:instrText xml:space="preserve"> PAGEREF _Toc169085234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0C2D83F9" w14:textId="35D54034" w:rsidR="00182917" w:rsidRDefault="00000000">
          <w:pPr>
            <w:pStyle w:val="Sommario2"/>
            <w:rPr>
              <w:rFonts w:asciiTheme="minorHAnsi" w:eastAsiaTheme="minorEastAsia" w:hAnsiTheme="minorHAnsi" w:cstheme="minorBidi"/>
              <w:smallCaps w:val="0"/>
              <w:noProof/>
              <w:spacing w:val="0"/>
              <w:sz w:val="22"/>
              <w:lang w:eastAsia="it-IT"/>
            </w:rPr>
          </w:pPr>
          <w:hyperlink w:anchor="_Toc169085235" w:history="1">
            <w:r w:rsidR="00182917" w:rsidRPr="0079174A">
              <w:rPr>
                <w:rStyle w:val="Collegamentoipertestuale"/>
                <w:noProof/>
              </w:rPr>
              <w:t>Sperimentazione</w:t>
            </w:r>
            <w:r w:rsidR="00182917">
              <w:rPr>
                <w:noProof/>
                <w:webHidden/>
              </w:rPr>
              <w:tab/>
            </w:r>
            <w:r w:rsidR="00182917">
              <w:rPr>
                <w:noProof/>
                <w:webHidden/>
              </w:rPr>
              <w:fldChar w:fldCharType="begin"/>
            </w:r>
            <w:r w:rsidR="00182917">
              <w:rPr>
                <w:noProof/>
                <w:webHidden/>
              </w:rPr>
              <w:instrText xml:space="preserve"> PAGEREF _Toc169085235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492CA69F" w14:textId="4ECC2303"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00182917" w:rsidRPr="0079174A">
              <w:rPr>
                <w:rStyle w:val="Collegamentoipertestuale"/>
                <w:noProof/>
              </w:rPr>
              <w:t>3.1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w:t>
            </w:r>
            <w:r w:rsidR="00182917">
              <w:rPr>
                <w:noProof/>
                <w:webHidden/>
              </w:rPr>
              <w:tab/>
            </w:r>
            <w:r w:rsidR="00182917">
              <w:rPr>
                <w:noProof/>
                <w:webHidden/>
              </w:rPr>
              <w:fldChar w:fldCharType="begin"/>
            </w:r>
            <w:r w:rsidR="00182917">
              <w:rPr>
                <w:noProof/>
                <w:webHidden/>
              </w:rPr>
              <w:instrText xml:space="preserve"> PAGEREF _Toc169085237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51010052" w14:textId="71725F6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00182917" w:rsidRPr="0079174A">
              <w:rPr>
                <w:rStyle w:val="Collegamentoipertestuale"/>
                <w:noProof/>
              </w:rPr>
              <w:t>3.1.1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Framework, librerie e modelli utilizzati</w:t>
            </w:r>
            <w:r w:rsidR="00182917">
              <w:rPr>
                <w:noProof/>
                <w:webHidden/>
              </w:rPr>
              <w:tab/>
            </w:r>
            <w:r w:rsidR="00182917">
              <w:rPr>
                <w:noProof/>
                <w:webHidden/>
              </w:rPr>
              <w:fldChar w:fldCharType="begin"/>
            </w:r>
            <w:r w:rsidR="00182917">
              <w:rPr>
                <w:noProof/>
                <w:webHidden/>
              </w:rPr>
              <w:instrText xml:space="preserve"> PAGEREF _Toc169085238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2E762C79" w14:textId="283B0DCD"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00182917" w:rsidRPr="0079174A">
              <w:rPr>
                <w:rStyle w:val="Collegamentoipertestuale"/>
                <w:noProof/>
              </w:rPr>
              <w:t>3.1.2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Tipo di dati manipolato – STIX Object e dict</w:t>
            </w:r>
            <w:r w:rsidR="00182917">
              <w:rPr>
                <w:noProof/>
                <w:webHidden/>
              </w:rPr>
              <w:tab/>
            </w:r>
            <w:r w:rsidR="00182917">
              <w:rPr>
                <w:noProof/>
                <w:webHidden/>
              </w:rPr>
              <w:fldChar w:fldCharType="begin"/>
            </w:r>
            <w:r w:rsidR="00182917">
              <w:rPr>
                <w:noProof/>
                <w:webHidden/>
              </w:rPr>
              <w:instrText xml:space="preserve"> PAGEREF _Toc169085239 \h </w:instrText>
            </w:r>
            <w:r w:rsidR="00182917">
              <w:rPr>
                <w:noProof/>
                <w:webHidden/>
              </w:rPr>
            </w:r>
            <w:r w:rsidR="00182917">
              <w:rPr>
                <w:noProof/>
                <w:webHidden/>
              </w:rPr>
              <w:fldChar w:fldCharType="separate"/>
            </w:r>
            <w:r w:rsidR="00182917">
              <w:rPr>
                <w:noProof/>
                <w:webHidden/>
              </w:rPr>
              <w:t>55</w:t>
            </w:r>
            <w:r w:rsidR="00182917">
              <w:rPr>
                <w:noProof/>
                <w:webHidden/>
              </w:rPr>
              <w:fldChar w:fldCharType="end"/>
            </w:r>
          </w:hyperlink>
        </w:p>
        <w:p w14:paraId="0694D9E7" w14:textId="12F7FB6A" w:rsidR="00182917" w:rsidRDefault="00000000">
          <w:pPr>
            <w:pStyle w:val="Sommario2"/>
            <w:rPr>
              <w:rFonts w:asciiTheme="minorHAnsi" w:eastAsiaTheme="minorEastAsia" w:hAnsiTheme="minorHAnsi" w:cstheme="minorBidi"/>
              <w:smallCaps w:val="0"/>
              <w:noProof/>
              <w:spacing w:val="0"/>
              <w:sz w:val="22"/>
              <w:lang w:eastAsia="it-IT"/>
            </w:rPr>
          </w:pPr>
          <w:hyperlink w:anchor="_Toc169085240" w:history="1">
            <w:r w:rsidR="00182917" w:rsidRPr="0079174A">
              <w:rPr>
                <w:rStyle w:val="Collegamentoipertestuale"/>
                <w:noProof/>
              </w:rPr>
              <w:t xml:space="preserve">Strutturazione </w:t>
            </w:r>
            <w:r w:rsidR="00182917" w:rsidRPr="0079174A">
              <w:rPr>
                <w:rStyle w:val="Collegamentoipertestuale"/>
                <w:noProof/>
              </w:rPr>
              <w:t>p</w:t>
            </w:r>
            <w:r w:rsidR="00182917" w:rsidRPr="0079174A">
              <w:rPr>
                <w:rStyle w:val="Collegamentoipertestuale"/>
                <w:noProof/>
              </w:rPr>
              <w:t>ackage e directory</w:t>
            </w:r>
            <w:r w:rsidR="00182917">
              <w:rPr>
                <w:noProof/>
                <w:webHidden/>
              </w:rPr>
              <w:tab/>
            </w:r>
            <w:r w:rsidR="00182917">
              <w:rPr>
                <w:noProof/>
                <w:webHidden/>
              </w:rPr>
              <w:fldChar w:fldCharType="begin"/>
            </w:r>
            <w:r w:rsidR="00182917">
              <w:rPr>
                <w:noProof/>
                <w:webHidden/>
              </w:rPr>
              <w:instrText xml:space="preserve"> PAGEREF _Toc169085240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17783263" w14:textId="353CBAD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00182917" w:rsidRPr="0079174A">
              <w:rPr>
                <w:rStyle w:val="Collegamentoipertestuale"/>
                <w:noProof/>
              </w:rPr>
              <w:t>3.2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Architettura</w:t>
            </w:r>
            <w:r w:rsidR="00182917">
              <w:rPr>
                <w:noProof/>
                <w:webHidden/>
              </w:rPr>
              <w:tab/>
            </w:r>
            <w:r w:rsidR="00182917">
              <w:rPr>
                <w:noProof/>
                <w:webHidden/>
              </w:rPr>
              <w:fldChar w:fldCharType="begin"/>
            </w:r>
            <w:r w:rsidR="00182917">
              <w:rPr>
                <w:noProof/>
                <w:webHidden/>
              </w:rPr>
              <w:instrText xml:space="preserve"> PAGEREF _Toc169085241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7931ADAB" w14:textId="4F1B415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00182917" w:rsidRPr="0079174A">
              <w:rPr>
                <w:rStyle w:val="Collegamentoipertestuale"/>
                <w:noProof/>
              </w:rPr>
              <w:t>3.2.1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Componenti dell’architettura</w:t>
            </w:r>
            <w:r w:rsidR="00182917">
              <w:rPr>
                <w:noProof/>
                <w:webHidden/>
              </w:rPr>
              <w:tab/>
            </w:r>
            <w:r w:rsidR="00182917">
              <w:rPr>
                <w:noProof/>
                <w:webHidden/>
              </w:rPr>
              <w:fldChar w:fldCharType="begin"/>
            </w:r>
            <w:r w:rsidR="00182917">
              <w:rPr>
                <w:noProof/>
                <w:webHidden/>
              </w:rPr>
              <w:instrText xml:space="preserve"> PAGEREF _Toc169085242 \h </w:instrText>
            </w:r>
            <w:r w:rsidR="00182917">
              <w:rPr>
                <w:noProof/>
                <w:webHidden/>
              </w:rPr>
            </w:r>
            <w:r w:rsidR="00182917">
              <w:rPr>
                <w:noProof/>
                <w:webHidden/>
              </w:rPr>
              <w:fldChar w:fldCharType="separate"/>
            </w:r>
            <w:r w:rsidR="00182917">
              <w:rPr>
                <w:noProof/>
                <w:webHidden/>
              </w:rPr>
              <w:t>59</w:t>
            </w:r>
            <w:r w:rsidR="00182917">
              <w:rPr>
                <w:noProof/>
                <w:webHidden/>
              </w:rPr>
              <w:fldChar w:fldCharType="end"/>
            </w:r>
          </w:hyperlink>
        </w:p>
        <w:p w14:paraId="01E071AF" w14:textId="1BBA828D"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00182917" w:rsidRPr="0079174A">
              <w:rPr>
                <w:rStyle w:val="Collegamentoipertestuale"/>
                <w:noProof/>
              </w:rPr>
              <w:t>3.3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stix&amp;vulnerability</w:t>
            </w:r>
            <w:r w:rsidR="00182917">
              <w:rPr>
                <w:noProof/>
                <w:webHidden/>
              </w:rPr>
              <w:tab/>
            </w:r>
            <w:r w:rsidR="00182917">
              <w:rPr>
                <w:noProof/>
                <w:webHidden/>
              </w:rPr>
              <w:fldChar w:fldCharType="begin"/>
            </w:r>
            <w:r w:rsidR="00182917">
              <w:rPr>
                <w:noProof/>
                <w:webHidden/>
              </w:rPr>
              <w:instrText xml:space="preserve"> PAGEREF _Toc169085243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1A760418" w14:textId="4E17AB2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00182917" w:rsidRPr="0079174A">
              <w:rPr>
                <w:rStyle w:val="Collegamentoipertestuale"/>
                <w:noProof/>
              </w:rPr>
              <w:t>3.3.1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Singleton</w:t>
            </w:r>
            <w:r w:rsidR="00182917">
              <w:rPr>
                <w:noProof/>
                <w:webHidden/>
              </w:rPr>
              <w:tab/>
            </w:r>
            <w:r w:rsidR="00182917">
              <w:rPr>
                <w:noProof/>
                <w:webHidden/>
              </w:rPr>
              <w:fldChar w:fldCharType="begin"/>
            </w:r>
            <w:r w:rsidR="00182917">
              <w:rPr>
                <w:noProof/>
                <w:webHidden/>
              </w:rPr>
              <w:instrText xml:space="preserve"> PAGEREF _Toc169085244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3C87C511" w14:textId="6AB0434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00182917" w:rsidRPr="0079174A">
              <w:rPr>
                <w:rStyle w:val="Collegamentoipertestuale"/>
                <w:noProof/>
              </w:rPr>
              <w:t>3.3.2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Interfaccia per MITRE data</w:t>
            </w:r>
            <w:r w:rsidR="00182917">
              <w:rPr>
                <w:noProof/>
                <w:webHidden/>
              </w:rPr>
              <w:tab/>
            </w:r>
            <w:r w:rsidR="00182917">
              <w:rPr>
                <w:noProof/>
                <w:webHidden/>
              </w:rPr>
              <w:fldChar w:fldCharType="begin"/>
            </w:r>
            <w:r w:rsidR="00182917">
              <w:rPr>
                <w:noProof/>
                <w:webHidden/>
              </w:rPr>
              <w:instrText xml:space="preserve"> PAGEREF _Toc169085245 \h </w:instrText>
            </w:r>
            <w:r w:rsidR="00182917">
              <w:rPr>
                <w:noProof/>
                <w:webHidden/>
              </w:rPr>
            </w:r>
            <w:r w:rsidR="00182917">
              <w:rPr>
                <w:noProof/>
                <w:webHidden/>
              </w:rPr>
              <w:fldChar w:fldCharType="separate"/>
            </w:r>
            <w:r w:rsidR="00182917">
              <w:rPr>
                <w:noProof/>
                <w:webHidden/>
              </w:rPr>
              <w:t>61</w:t>
            </w:r>
            <w:r w:rsidR="00182917">
              <w:rPr>
                <w:noProof/>
                <w:webHidden/>
              </w:rPr>
              <w:fldChar w:fldCharType="end"/>
            </w:r>
          </w:hyperlink>
        </w:p>
        <w:p w14:paraId="3F9FFE6F" w14:textId="0256A83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6" w:history="1">
            <w:r w:rsidR="00182917" w:rsidRPr="0079174A">
              <w:rPr>
                <w:rStyle w:val="Collegamentoipertestuale"/>
                <w:noProof/>
              </w:rPr>
              <w:t>3.3.2.1</w:t>
            </w:r>
            <w:r w:rsidR="00182917">
              <w:rPr>
                <w:rFonts w:asciiTheme="minorHAnsi" w:eastAsiaTheme="minorEastAsia" w:hAnsiTheme="minorHAnsi" w:cstheme="minorBidi"/>
                <w:noProof/>
                <w:spacing w:val="0"/>
                <w:lang w:eastAsia="it-IT"/>
              </w:rPr>
              <w:tab/>
            </w:r>
            <w:r w:rsidR="00182917" w:rsidRPr="0079174A">
              <w:rPr>
                <w:rStyle w:val="Collegamentoipertestuale"/>
                <w:noProof/>
              </w:rPr>
              <w:t>mitreData</w:t>
            </w:r>
            <w:r w:rsidR="00182917">
              <w:rPr>
                <w:noProof/>
                <w:webHidden/>
              </w:rPr>
              <w:tab/>
            </w:r>
            <w:r w:rsidR="00182917">
              <w:rPr>
                <w:noProof/>
                <w:webHidden/>
              </w:rPr>
              <w:fldChar w:fldCharType="begin"/>
            </w:r>
            <w:r w:rsidR="00182917">
              <w:rPr>
                <w:noProof/>
                <w:webHidden/>
              </w:rPr>
              <w:instrText xml:space="preserve"> PAGEREF _Toc169085246 \h </w:instrText>
            </w:r>
            <w:r w:rsidR="00182917">
              <w:rPr>
                <w:noProof/>
                <w:webHidden/>
              </w:rPr>
            </w:r>
            <w:r w:rsidR="00182917">
              <w:rPr>
                <w:noProof/>
                <w:webHidden/>
              </w:rPr>
              <w:fldChar w:fldCharType="separate"/>
            </w:r>
            <w:r w:rsidR="00182917">
              <w:rPr>
                <w:noProof/>
                <w:webHidden/>
              </w:rPr>
              <w:t>62</w:t>
            </w:r>
            <w:r w:rsidR="00182917">
              <w:rPr>
                <w:noProof/>
                <w:webHidden/>
              </w:rPr>
              <w:fldChar w:fldCharType="end"/>
            </w:r>
          </w:hyperlink>
        </w:p>
        <w:p w14:paraId="77F0B952" w14:textId="1910D883"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7" w:history="1">
            <w:r w:rsidR="00182917" w:rsidRPr="0079174A">
              <w:rPr>
                <w:rStyle w:val="Collegamentoipertestuale"/>
                <w:noProof/>
              </w:rPr>
              <w:t>3.3.2.2</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Conversion Type</w:t>
            </w:r>
            <w:r w:rsidR="00182917">
              <w:rPr>
                <w:noProof/>
                <w:webHidden/>
              </w:rPr>
              <w:tab/>
            </w:r>
            <w:r w:rsidR="00182917">
              <w:rPr>
                <w:noProof/>
                <w:webHidden/>
              </w:rPr>
              <w:fldChar w:fldCharType="begin"/>
            </w:r>
            <w:r w:rsidR="00182917">
              <w:rPr>
                <w:noProof/>
                <w:webHidden/>
              </w:rPr>
              <w:instrText xml:space="preserve"> PAGEREF _Toc169085247 \h </w:instrText>
            </w:r>
            <w:r w:rsidR="00182917">
              <w:rPr>
                <w:noProof/>
                <w:webHidden/>
              </w:rPr>
            </w:r>
            <w:r w:rsidR="00182917">
              <w:rPr>
                <w:noProof/>
                <w:webHidden/>
              </w:rPr>
              <w:fldChar w:fldCharType="separate"/>
            </w:r>
            <w:r w:rsidR="00182917">
              <w:rPr>
                <w:noProof/>
                <w:webHidden/>
              </w:rPr>
              <w:t>66</w:t>
            </w:r>
            <w:r w:rsidR="00182917">
              <w:rPr>
                <w:noProof/>
                <w:webHidden/>
              </w:rPr>
              <w:fldChar w:fldCharType="end"/>
            </w:r>
          </w:hyperlink>
        </w:p>
        <w:p w14:paraId="69026630" w14:textId="0BB1545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00182917" w:rsidRPr="0079174A">
              <w:rPr>
                <w:rStyle w:val="Collegamentoipertestuale"/>
                <w:noProof/>
              </w:rPr>
              <w:t>3.3.3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Domain</w:t>
            </w:r>
            <w:r w:rsidR="00182917">
              <w:rPr>
                <w:noProof/>
                <w:webHidden/>
              </w:rPr>
              <w:tab/>
            </w:r>
            <w:r w:rsidR="00182917">
              <w:rPr>
                <w:noProof/>
                <w:webHidden/>
              </w:rPr>
              <w:fldChar w:fldCharType="begin"/>
            </w:r>
            <w:r w:rsidR="00182917">
              <w:rPr>
                <w:noProof/>
                <w:webHidden/>
              </w:rPr>
              <w:instrText xml:space="preserve"> PAGEREF _Toc169085248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1C1732C1" w14:textId="6FBFD079"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9" w:history="1">
            <w:r w:rsidR="00182917" w:rsidRPr="0079174A">
              <w:rPr>
                <w:rStyle w:val="Collegamentoipertestuale"/>
                <w:noProof/>
              </w:rPr>
              <w:t>3.3.3.1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MySTIXObject</w:t>
            </w:r>
            <w:r w:rsidR="00182917">
              <w:rPr>
                <w:noProof/>
                <w:webHidden/>
              </w:rPr>
              <w:tab/>
            </w:r>
            <w:r w:rsidR="00182917">
              <w:rPr>
                <w:noProof/>
                <w:webHidden/>
              </w:rPr>
              <w:fldChar w:fldCharType="begin"/>
            </w:r>
            <w:r w:rsidR="00182917">
              <w:rPr>
                <w:noProof/>
                <w:webHidden/>
              </w:rPr>
              <w:instrText xml:space="preserve"> PAGEREF _Toc169085249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4102DE7F" w14:textId="7F29C6C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0" w:history="1">
            <w:r w:rsidR="00182917" w:rsidRPr="0079174A">
              <w:rPr>
                <w:rStyle w:val="Collegamentoipertestuale"/>
                <w:noProof/>
              </w:rPr>
              <w:t>3.3.3.2</w:t>
            </w:r>
            <w:r w:rsidR="00182917">
              <w:rPr>
                <w:rFonts w:asciiTheme="minorHAnsi" w:eastAsiaTheme="minorEastAsia" w:hAnsiTheme="minorHAnsi" w:cstheme="minorBidi"/>
                <w:noProof/>
                <w:spacing w:val="0"/>
                <w:lang w:eastAsia="it-IT"/>
              </w:rPr>
              <w:tab/>
            </w:r>
            <w:r w:rsidR="00182917" w:rsidRPr="0079174A">
              <w:rPr>
                <w:rStyle w:val="Collegamentoipertestuale"/>
                <w:noProof/>
              </w:rPr>
              <w:t>Attack Phase</w:t>
            </w:r>
            <w:r w:rsidR="00182917">
              <w:rPr>
                <w:noProof/>
                <w:webHidden/>
              </w:rPr>
              <w:tab/>
            </w:r>
            <w:r w:rsidR="00182917">
              <w:rPr>
                <w:noProof/>
                <w:webHidden/>
              </w:rPr>
              <w:fldChar w:fldCharType="begin"/>
            </w:r>
            <w:r w:rsidR="00182917">
              <w:rPr>
                <w:noProof/>
                <w:webHidden/>
              </w:rPr>
              <w:instrText xml:space="preserve"> PAGEREF _Toc169085250 \h </w:instrText>
            </w:r>
            <w:r w:rsidR="00182917">
              <w:rPr>
                <w:noProof/>
                <w:webHidden/>
              </w:rPr>
            </w:r>
            <w:r w:rsidR="00182917">
              <w:rPr>
                <w:noProof/>
                <w:webHidden/>
              </w:rPr>
              <w:fldChar w:fldCharType="separate"/>
            </w:r>
            <w:r w:rsidR="00182917">
              <w:rPr>
                <w:noProof/>
                <w:webHidden/>
              </w:rPr>
              <w:t>69</w:t>
            </w:r>
            <w:r w:rsidR="00182917">
              <w:rPr>
                <w:noProof/>
                <w:webHidden/>
              </w:rPr>
              <w:fldChar w:fldCharType="end"/>
            </w:r>
          </w:hyperlink>
        </w:p>
        <w:p w14:paraId="261E7373" w14:textId="52A288A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00182917" w:rsidRPr="0079174A">
              <w:rPr>
                <w:rStyle w:val="Collegamentoipertestuale"/>
                <w:noProof/>
              </w:rPr>
              <w:t>3.3.4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Container</w:t>
            </w:r>
            <w:r w:rsidR="00182917">
              <w:rPr>
                <w:noProof/>
                <w:webHidden/>
              </w:rPr>
              <w:tab/>
            </w:r>
            <w:r w:rsidR="00182917">
              <w:rPr>
                <w:noProof/>
                <w:webHidden/>
              </w:rPr>
              <w:fldChar w:fldCharType="begin"/>
            </w:r>
            <w:r w:rsidR="00182917">
              <w:rPr>
                <w:noProof/>
                <w:webHidden/>
              </w:rPr>
              <w:instrText xml:space="preserve"> PAGEREF _Toc169085251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793FB6ED" w14:textId="04A7035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2" w:history="1">
            <w:r w:rsidR="00182917" w:rsidRPr="0079174A">
              <w:rPr>
                <w:rStyle w:val="Collegamentoipertestuale"/>
                <w:noProof/>
              </w:rPr>
              <w:t>3.3.4.1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 STIX Container</w:t>
            </w:r>
            <w:r w:rsidR="00182917">
              <w:rPr>
                <w:noProof/>
                <w:webHidden/>
              </w:rPr>
              <w:tab/>
            </w:r>
            <w:r w:rsidR="00182917">
              <w:rPr>
                <w:noProof/>
                <w:webHidden/>
              </w:rPr>
              <w:fldChar w:fldCharType="begin"/>
            </w:r>
            <w:r w:rsidR="00182917">
              <w:rPr>
                <w:noProof/>
                <w:webHidden/>
              </w:rPr>
              <w:instrText xml:space="preserve"> PAGEREF _Toc169085252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1C598C20" w14:textId="785DA85A"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3" w:history="1">
            <w:r w:rsidR="00182917" w:rsidRPr="0079174A">
              <w:rPr>
                <w:rStyle w:val="Collegamentoipertestuale"/>
                <w:noProof/>
              </w:rPr>
              <w:t>3.3.4.2</w:t>
            </w:r>
            <w:r w:rsidR="00182917">
              <w:rPr>
                <w:rFonts w:asciiTheme="minorHAnsi" w:eastAsiaTheme="minorEastAsia" w:hAnsiTheme="minorHAnsi" w:cstheme="minorBidi"/>
                <w:noProof/>
                <w:spacing w:val="0"/>
                <w:lang w:eastAsia="it-IT"/>
              </w:rPr>
              <w:tab/>
            </w:r>
            <w:r w:rsidR="00182917" w:rsidRPr="0079174A">
              <w:rPr>
                <w:rStyle w:val="Collegamentoipertestuale"/>
                <w:noProof/>
              </w:rPr>
              <w:t>Vulnerability Container</w:t>
            </w:r>
            <w:r w:rsidR="00182917">
              <w:rPr>
                <w:noProof/>
                <w:webHidden/>
              </w:rPr>
              <w:tab/>
            </w:r>
            <w:r w:rsidR="00182917">
              <w:rPr>
                <w:noProof/>
                <w:webHidden/>
              </w:rPr>
              <w:fldChar w:fldCharType="begin"/>
            </w:r>
            <w:r w:rsidR="00182917">
              <w:rPr>
                <w:noProof/>
                <w:webHidden/>
              </w:rPr>
              <w:instrText xml:space="preserve"> PAGEREF _Toc169085253 \h </w:instrText>
            </w:r>
            <w:r w:rsidR="00182917">
              <w:rPr>
                <w:noProof/>
                <w:webHidden/>
              </w:rPr>
            </w:r>
            <w:r w:rsidR="00182917">
              <w:rPr>
                <w:noProof/>
                <w:webHidden/>
              </w:rPr>
              <w:fldChar w:fldCharType="separate"/>
            </w:r>
            <w:r w:rsidR="00182917">
              <w:rPr>
                <w:noProof/>
                <w:webHidden/>
              </w:rPr>
              <w:t>73</w:t>
            </w:r>
            <w:r w:rsidR="00182917">
              <w:rPr>
                <w:noProof/>
                <w:webHidden/>
              </w:rPr>
              <w:fldChar w:fldCharType="end"/>
            </w:r>
          </w:hyperlink>
        </w:p>
        <w:p w14:paraId="32615C00" w14:textId="00B8D8E5"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54" w:history="1">
            <w:r w:rsidR="00182917" w:rsidRPr="0079174A">
              <w:rPr>
                <w:rStyle w:val="Collegamentoipertestuale"/>
                <w:noProof/>
              </w:rPr>
              <w:t>Bibliografia</w:t>
            </w:r>
            <w:r w:rsidR="00182917">
              <w:rPr>
                <w:noProof/>
                <w:webHidden/>
              </w:rPr>
              <w:tab/>
            </w:r>
            <w:r w:rsidR="00182917">
              <w:rPr>
                <w:noProof/>
                <w:webHidden/>
              </w:rPr>
              <w:fldChar w:fldCharType="begin"/>
            </w:r>
            <w:r w:rsidR="00182917">
              <w:rPr>
                <w:noProof/>
                <w:webHidden/>
              </w:rPr>
              <w:instrText xml:space="preserve"> PAGEREF _Toc169085254 \h </w:instrText>
            </w:r>
            <w:r w:rsidR="00182917">
              <w:rPr>
                <w:noProof/>
                <w:webHidden/>
              </w:rPr>
            </w:r>
            <w:r w:rsidR="00182917">
              <w:rPr>
                <w:noProof/>
                <w:webHidden/>
              </w:rPr>
              <w:fldChar w:fldCharType="separate"/>
            </w:r>
            <w:r w:rsidR="00182917">
              <w:rPr>
                <w:noProof/>
                <w:webHidden/>
              </w:rPr>
              <w:t>76</w:t>
            </w:r>
            <w:r w:rsidR="00182917">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401319B7"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57B64277" w:rsidR="004A1431"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0620C40C" w14:textId="43C3E831" w:rsidR="00A145FF" w:rsidRPr="00A85B6B" w:rsidRDefault="00A145FF" w:rsidP="00A85B6B">
      <w:r>
        <w:t xml:space="preserve">Lo </w:t>
      </w:r>
      <w:r w:rsidRPr="00A145FF">
        <w:rPr>
          <w:b/>
          <w:bCs/>
        </w:rPr>
        <w:t>svantaggio</w:t>
      </w:r>
      <w:r>
        <w:t xml:space="preserve"> del seguente approccio sta nel fatto che non sempre vi sono relazioni tra CVE e CWE, CWE e CAPEC o tra CAPEC e MITRE TTPs, quindi non è sempre possibile ottenere la relazione finale tra vulnerabilità e MITRE TTPs.</w:t>
      </w:r>
    </w:p>
    <w:p w14:paraId="4CE94CD1" w14:textId="77777777" w:rsidR="005A31C0" w:rsidRPr="00213643" w:rsidRDefault="005A31C0" w:rsidP="00A329E5">
      <w:pPr>
        <w:pStyle w:val="Titolo4"/>
        <w:rPr>
          <w:lang w:val="en-US"/>
        </w:rPr>
      </w:pPr>
      <w:bookmarkStart w:id="81" w:name="_Toc169085209"/>
      <w:r w:rsidRPr="00213643">
        <w:rPr>
          <w:lang w:val="en-US"/>
        </w:rPr>
        <w:lastRenderedPageBreak/>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Il modello in questione però è addestrato solo su un dataset ridotto di TTPs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w:t>
      </w:r>
      <w:r w:rsidRPr="00D2551D">
        <w:lastRenderedPageBreak/>
        <w:t xml:space="preserve">(Tactics,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715E359B"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w:t>
      </w:r>
      <w:r w:rsidR="008D1ED7">
        <w:lastRenderedPageBreak/>
        <w:t>SecureBERT</w:t>
      </w:r>
      <w:r>
        <w:t xml:space="preserve">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110FAB9B"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denominata SecureBERT</w:t>
      </w:r>
      <w:r w:rsidR="001B7EEE">
        <w:t xml:space="preserve"> per estrarre azioni di minaccia utilizzando tecniche di recupero delle informazioni. Per catturare le azioni di minaccia, questo studio utilizza vettori di parole, algoritmi di tagging e di </w:t>
      </w:r>
      <w:r w:rsidR="001B7EEE">
        <w:lastRenderedPageBreak/>
        <w:t xml:space="preserve">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w:t>
      </w:r>
      <w:r w:rsidR="008D1ED7">
        <w:t>e</w:t>
      </w:r>
      <w:r w:rsidR="001B7EEE">
        <w:t xml:space="preserve">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xml:space="preserve">. Le azioni, che </w:t>
      </w:r>
      <w:r w:rsidR="001B7EEE">
        <w:lastRenderedPageBreak/>
        <w:t>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t>Automated threat report classification over multi-source data</w:t>
      </w:r>
      <w:bookmarkEnd w:id="86"/>
    </w:p>
    <w:p w14:paraId="45426DBF" w14:textId="04AAA61C"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w:t>
      </w:r>
      <w:r w:rsidR="008D1ED7">
        <w:t>report vengono</w:t>
      </w:r>
      <w:r w:rsidR="001B7EEE">
        <w:t xml:space="preserve"> tokenizzate, </w:t>
      </w:r>
      <w:r w:rsidR="008D1ED7">
        <w:t xml:space="preserve">viene calcolato </w:t>
      </w:r>
      <w:r w:rsidR="001B7EEE">
        <w:t>il punteggio TF-IDF per ogni parola e vengono applicati diversi meccanismi di correzione dei bias per superare i formati non standard.</w:t>
      </w:r>
      <w:r w:rsidR="008D1ED7">
        <w:t xml:space="preserve"> Tuttavia</w:t>
      </w:r>
      <w:r w:rsidR="001B7EEE">
        <w:t xml:space="preserve"> </w:t>
      </w:r>
      <w:r w:rsidR="008D1ED7">
        <w:t>c</w:t>
      </w:r>
      <w:r w:rsidR="001B7EEE">
        <w:t>ome riportato dallo studio</w:t>
      </w:r>
      <w:r w:rsidR="004972D0">
        <w:t xml:space="preserve">, </w:t>
      </w:r>
      <w:r w:rsidR="001B7EEE">
        <w:t xml:space="preserve">questo approccio mostra una precisione molto bassa, vicina al 60%, nella classificazione delle informazioni sulle </w:t>
      </w:r>
      <w:r w:rsidR="001B7EEE">
        <w:lastRenderedPageBreak/>
        <w:t>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r w:rsidR="001B7EEE">
        <w:lastRenderedPageBreak/>
        <w:t>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w:t>
      </w:r>
      <w:r w:rsidR="001B7EEE">
        <w:lastRenderedPageBreak/>
        <w:t>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lastRenderedPageBreak/>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lastRenderedPageBreak/>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l'attacco ha impattato diverse migliaia di clienti in Ucraina e decine di migliaia di utenti della banda larga fissa in tutto il </w:t>
      </w:r>
      <w:r w:rsidRPr="005D6AF6">
        <w:lastRenderedPageBreak/>
        <w:t>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lastRenderedPageBreak/>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w:t>
      </w:r>
      <w:r>
        <w:lastRenderedPageBreak/>
        <w:t>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7F4FDC"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lastRenderedPageBreak/>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 xml:space="preserve">[T1016] System Network Configuration </w:t>
            </w:r>
            <w:r w:rsidRPr="00563036">
              <w:rPr>
                <w:lang w:val="en-US"/>
              </w:rPr>
              <w:lastRenderedPageBreak/>
              <w:t>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lastRenderedPageBreak/>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6B8BE2AA" w:rsidR="00D030DD" w:rsidRDefault="00D030DD" w:rsidP="00A329E5">
      <w:pPr>
        <w:pStyle w:val="Sottotitolo"/>
      </w:pPr>
      <w:bookmarkStart w:id="133" w:name="_Toc169085240"/>
      <w:r>
        <w:lastRenderedPageBreak/>
        <w:t>Struttura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1B640D71"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Tuttavia, quest'ultima non verrà implementata come un server Flask collegato a un proxy Nginx,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3"/>
      </w:r>
      <w:r w:rsidR="0065461B">
        <w:t xml:space="preserve"> per i limiti utilizzati nel seguente </w:t>
      </w:r>
      <w:r w:rsidR="0065461B">
        <w:lastRenderedPageBreak/>
        <w:t>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6A372F20" w:rsidR="00521C6E" w:rsidRDefault="00521C6E" w:rsidP="00521C6E">
      <w:pPr>
        <w:pStyle w:val="Paragrafoelenco"/>
        <w:numPr>
          <w:ilvl w:val="0"/>
          <w:numId w:val="38"/>
        </w:numPr>
      </w:pPr>
      <w:r>
        <w:rPr>
          <w:b/>
          <w:bCs/>
        </w:rPr>
        <w:t>cvwelib:</w:t>
      </w:r>
      <w:r w:rsidR="00681606">
        <w:rPr>
          <w:b/>
          <w:bCs/>
        </w:rPr>
        <w:t xml:space="preserve"> </w:t>
      </w:r>
      <w:r w:rsidR="00681606">
        <w:t>C</w:t>
      </w:r>
      <w:r w:rsidR="00681606">
        <w:t>ontainer</w:t>
      </w:r>
      <w:r>
        <w:rPr>
          <w:b/>
          <w:bCs/>
        </w:rPr>
        <w:t xml:space="preserve"> </w:t>
      </w:r>
      <w:r w:rsidR="00681606">
        <w:t>che ospita la l</w:t>
      </w:r>
      <w:r>
        <w:t>ibreria che permette di cercare ed ottenere le informazioni sulle CVE, CWE e relazioni tra loro, in base a chiavi di ricerca</w:t>
      </w:r>
      <w:r w:rsidR="00B734C5">
        <w:t>.</w:t>
      </w:r>
    </w:p>
    <w:p w14:paraId="1625080F" w14:textId="30886FBF" w:rsidR="00681606" w:rsidRDefault="00681606" w:rsidP="00521C6E">
      <w:pPr>
        <w:pStyle w:val="Paragrafoelenco"/>
        <w:numPr>
          <w:ilvl w:val="0"/>
          <w:numId w:val="38"/>
        </w:numPr>
      </w:pPr>
      <w:r>
        <w:rPr>
          <w:b/>
          <w:bCs/>
        </w:rPr>
        <w:t>capeclib:</w:t>
      </w:r>
      <w:r>
        <w:t xml:space="preserve"> Container che permette di ottenere le informazioni riguardanti i CAPEC e relazioni con CVE, CWE e tecniche MITRE. </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 xml:space="preserve">con l’ausilio dei framework </w:t>
      </w:r>
      <w:r w:rsidRPr="00681606">
        <w:rPr>
          <w:b/>
          <w:bCs/>
        </w:rPr>
        <w:t>bootstrap</w:t>
      </w:r>
      <w:r>
        <w:t xml:space="preserve">, </w:t>
      </w:r>
      <w:r w:rsidRPr="00681606">
        <w:rPr>
          <w:b/>
          <w:bCs/>
        </w:rPr>
        <w:t>react-bootstrap</w:t>
      </w:r>
      <w:r>
        <w:t xml:space="preserve"> e </w:t>
      </w:r>
      <w:r w:rsidRPr="00681606">
        <w:rPr>
          <w:b/>
          <w:bCs/>
        </w:rPr>
        <w:t>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lastRenderedPageBreak/>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20A9AD27" w:rsidR="00FD05A5" w:rsidRDefault="00FD05A5" w:rsidP="00FD05A5">
      <w:pPr>
        <w:pStyle w:val="Titolo3"/>
      </w:pPr>
      <w:r>
        <w:t>Data Provider</w:t>
      </w:r>
    </w:p>
    <w:p w14:paraId="28647A99" w14:textId="7FD5158C" w:rsidR="00FD05A5" w:rsidRDefault="00FD05A5" w:rsidP="00FD05A5">
      <w:r>
        <w:t xml:space="preserve">Di seguito viene illustrato il funzionamento del modulo </w:t>
      </w:r>
      <w:r w:rsidRPr="00FD05A5">
        <w:rPr>
          <w:b/>
          <w:bCs/>
        </w:rPr>
        <w:t>dataProvider</w:t>
      </w:r>
      <w:r w:rsidR="00681606">
        <w:rPr>
          <w:b/>
          <w:bCs/>
        </w:rPr>
        <w:t xml:space="preserve"> </w:t>
      </w:r>
      <w:r w:rsidR="00681606">
        <w:t>(fugura 10)</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2A2816CF" w14:textId="0BFA61F0" w:rsidR="00681606" w:rsidRPr="00B574B1" w:rsidRDefault="00681606" w:rsidP="00681606">
      <w:pPr>
        <w:jc w:val="center"/>
        <w:rPr>
          <w:i/>
          <w:iCs/>
        </w:rPr>
      </w:pPr>
      <w:r w:rsidRPr="00681606">
        <w:drawing>
          <wp:inline distT="0" distB="0" distL="0" distR="0" wp14:anchorId="1B684319" wp14:editId="101A69FB">
            <wp:extent cx="3035061" cy="203553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3040905" cy="203945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/stix&amp;vulnerability</w:t>
      </w:r>
      <w:r w:rsidRPr="00B574B1">
        <w:rPr>
          <w:i/>
          <w:iCs/>
        </w:rPr>
        <w:t>/src/</w:t>
      </w:r>
      <w:r>
        <w:rPr>
          <w:i/>
          <w:iCs/>
        </w:rPr>
        <w:t>dataProvider</w:t>
      </w:r>
    </w:p>
    <w:p w14:paraId="5D9C99E0" w14:textId="5EFFD5EB" w:rsidR="00681606" w:rsidRPr="00FD05A5" w:rsidRDefault="00681606" w:rsidP="00681606">
      <w:pPr>
        <w:jc w:val="center"/>
      </w:pPr>
    </w:p>
    <w:p w14:paraId="355BE823" w14:textId="6A71F77A" w:rsidR="0089123C" w:rsidRDefault="0089123C" w:rsidP="00FD05A5">
      <w:pPr>
        <w:pStyle w:val="Titolo4"/>
      </w:pPr>
      <w:bookmarkStart w:id="137" w:name="_Toc169085244"/>
      <w:r>
        <w:lastRenderedPageBreak/>
        <w:t>Singleton</w:t>
      </w:r>
      <w:bookmarkEnd w:id="137"/>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42EF5E17" w:rsidR="00B75024" w:rsidRPr="00DF697F" w:rsidRDefault="00B75024" w:rsidP="00FD05A5">
      <w:pPr>
        <w:pStyle w:val="Titolo4"/>
      </w:pPr>
      <w:bookmarkStart w:id="138" w:name="_Toc169085245"/>
      <w:r>
        <w:lastRenderedPageBreak/>
        <w:t xml:space="preserve">Interfaccia per </w:t>
      </w:r>
      <w:r w:rsidR="005338D5">
        <w:t>CTI</w:t>
      </w:r>
      <w:r>
        <w:t xml:space="preserve"> data</w:t>
      </w:r>
      <w:bookmarkEnd w:id="138"/>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drawing>
          <wp:inline distT="0" distB="0" distL="0" distR="0" wp14:anchorId="698A24D8" wp14:editId="40056E0B">
            <wp:extent cx="2838615" cy="184274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845333" cy="1847108"/>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sidR="00064160">
        <w:rPr>
          <w:i/>
          <w:iCs/>
        </w:rPr>
        <w:t>CTI</w:t>
      </w:r>
    </w:p>
    <w:p w14:paraId="67CC2467" w14:textId="23729DAD" w:rsidR="00D030DD" w:rsidRDefault="00064160" w:rsidP="00FD05A5">
      <w:pPr>
        <w:pStyle w:val="Titolo5"/>
      </w:pPr>
      <w:r>
        <w:t>Files</w:t>
      </w:r>
    </w:p>
    <w:p w14:paraId="712047C7" w14:textId="3569896E" w:rsidR="00B05E5D" w:rsidRDefault="00B05E5D" w:rsidP="00B05E5D">
      <w:r w:rsidRPr="00B05E5D">
        <w:t>Il package files contiene l’intero database utilizzato per ottenere gli STIX objects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lastRenderedPageBreak/>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r>
        <w:rPr>
          <w:i/>
          <w:iCs/>
        </w:rPr>
        <w:t xml:space="preserve">mitreAtlasData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 xml:space="preserve">progettata specificamente per estrarre e rendere disponibili i dati contenuti nel file </w:t>
      </w:r>
      <w:r w:rsidR="00EB52F4" w:rsidRPr="00EB52F4">
        <w:lastRenderedPageBreak/>
        <w:t>"</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 xml:space="preserve">le informazioni fornite dal framework MAPPING </w:t>
      </w:r>
      <w:r w:rsidR="00593812">
        <w:lastRenderedPageBreak/>
        <w:t>EXPLORER,</w:t>
      </w:r>
      <w:r w:rsidR="00757586">
        <w:t xml:space="preserve"> incapsulando il suo funzinoamento in un unico modulo,</w:t>
      </w:r>
      <w:r w:rsidR="00593812">
        <w:t xml:space="preserve"> 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65941F49">
            <wp:extent cx="2190307" cy="4127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200581" cy="414725"/>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35B1E7E" w14:textId="67C3B734" w:rsidR="001668C7" w:rsidRPr="00A329E5" w:rsidRDefault="00237C22" w:rsidP="005B5186">
      <w:pPr>
        <w:pStyle w:val="Paragrafoelenco"/>
        <w:numPr>
          <w:ilvl w:val="0"/>
          <w:numId w:val="25"/>
        </w:numPr>
      </w:pPr>
      <w:r>
        <w:rPr>
          <w:b/>
          <w:bCs/>
        </w:rPr>
        <w:lastRenderedPageBreak/>
        <w:t>MAPPING_EXPLORER_DATA</w:t>
      </w:r>
      <w:r w:rsidR="003F10AB">
        <w:t>: rende disponibili le relazioni tra CVEs e attack patterns del framework MAPPING EXPLORER.</w:t>
      </w:r>
    </w:p>
    <w:p w14:paraId="21A6A51D" w14:textId="7F67BFED" w:rsidR="00B574B1" w:rsidRPr="0048782A" w:rsidRDefault="004451BA" w:rsidP="000C44F4">
      <w:pPr>
        <w:jc w:val="center"/>
      </w:pPr>
      <w:r w:rsidRPr="004451BA">
        <w:rPr>
          <w:noProof/>
          <w:spacing w:val="0"/>
        </w:rPr>
        <w:drawing>
          <wp:inline distT="0" distB="0" distL="0" distR="0" wp14:anchorId="4A3ADC0F" wp14:editId="35CC46B2">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672465"/>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237C22">
        <w:rPr>
          <w:i/>
          <w:iCs/>
        </w:rPr>
        <w:t>CTI</w:t>
      </w:r>
      <w:r w:rsidR="000C44F4" w:rsidRPr="00BF74C8">
        <w:rPr>
          <w:i/>
          <w:iCs/>
        </w:rPr>
        <w:t>/</w:t>
      </w:r>
      <w:r w:rsidR="00237C22">
        <w:rPr>
          <w:i/>
          <w:iCs/>
        </w:rPr>
        <w:t>CTIdata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s</w:t>
      </w:r>
      <w:r w:rsidR="00463C64">
        <w:t xml:space="preserve">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lastRenderedPageBreak/>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B05E5D">
        <w:rPr>
          <w:i/>
          <w:iCs/>
        </w:rPr>
        <w:t>CTI</w:t>
      </w:r>
      <w:r w:rsidR="000C44F4"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4"/>
      </w:r>
      <w:r>
        <w:t xml:space="preserve">, </w:t>
      </w:r>
      <w:r w:rsidRPr="0077174B">
        <w:rPr>
          <w:b/>
          <w:bCs/>
        </w:rPr>
        <w:t>Campaign</w:t>
      </w:r>
      <w:r>
        <w:rPr>
          <w:rStyle w:val="Rimandonotaapidipagina"/>
          <w:rFonts w:cs="Arial"/>
        </w:rPr>
        <w:footnoteReference w:id="25"/>
      </w:r>
      <w:r>
        <w:t xml:space="preserve">, </w:t>
      </w:r>
      <w:r w:rsidRPr="0077174B">
        <w:rPr>
          <w:b/>
          <w:bCs/>
        </w:rPr>
        <w:t>CourseOfAction</w:t>
      </w:r>
      <w:r>
        <w:rPr>
          <w:rStyle w:val="Rimandonotaapidipagina"/>
          <w:rFonts w:cs="Arial"/>
        </w:rPr>
        <w:footnoteReference w:id="26"/>
      </w:r>
      <w:r w:rsidR="00FC585D">
        <w:t>,</w:t>
      </w:r>
      <w:r>
        <w:t xml:space="preserve"> </w:t>
      </w:r>
      <w:r w:rsidR="005E441E">
        <w:rPr>
          <w:b/>
          <w:bCs/>
        </w:rPr>
        <w:t>Tool</w:t>
      </w:r>
      <w:r>
        <w:rPr>
          <w:rStyle w:val="Rimandonotaapidipagina"/>
          <w:rFonts w:cs="Arial"/>
        </w:rPr>
        <w:footnoteReference w:id="27"/>
      </w:r>
      <w:r w:rsidR="00FC585D">
        <w:t>,</w:t>
      </w:r>
      <w:r w:rsidR="00FC585D">
        <w:rPr>
          <w:b/>
          <w:bCs/>
        </w:rPr>
        <w:t xml:space="preserve"> </w:t>
      </w:r>
      <w:r w:rsidR="005E441E">
        <w:rPr>
          <w:b/>
          <w:bCs/>
        </w:rPr>
        <w:t>Malware</w:t>
      </w:r>
      <w:r w:rsidR="005E441E" w:rsidRPr="000D363A">
        <w:rPr>
          <w:rStyle w:val="Rimandonotaapidipagina"/>
          <w:rFonts w:cs="Arial"/>
        </w:rPr>
        <w:footnoteReference w:id="28"/>
      </w:r>
      <w:r w:rsidR="00FC585D">
        <w:t xml:space="preserve">, </w:t>
      </w:r>
      <w:r w:rsidR="00FC585D">
        <w:rPr>
          <w:b/>
          <w:bCs/>
        </w:rPr>
        <w:t>Asset</w:t>
      </w:r>
      <w:r w:rsidR="00FC585D" w:rsidRPr="00FC585D">
        <w:rPr>
          <w:rStyle w:val="Rimandonotaapidipagina"/>
        </w:rPr>
        <w:footnoteReference w:id="29"/>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0"/>
      </w:r>
      <w:r>
        <w:t>, senza dover effettuare molteplici ricerche per ottenere la relazione tra essi.</w:t>
      </w:r>
    </w:p>
    <w:p w14:paraId="2610D304" w14:textId="48F8BFD4" w:rsidR="0089123C" w:rsidRDefault="00FC585D" w:rsidP="00E9364E">
      <w:pPr>
        <w:pStyle w:val="Titolo4"/>
      </w:pPr>
      <w:bookmarkStart w:id="139" w:name="_Toc169085248"/>
      <w:r>
        <w:t>Domain</w:t>
      </w:r>
      <w:bookmarkEnd w:id="139"/>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0" w:name="_Toc169085249"/>
      <w:r>
        <w:t>MySTIXObject</w:t>
      </w:r>
      <w:bookmarkEnd w:id="140"/>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1" w:name="_Toc169085250"/>
      <w:r>
        <w:t>Attack Phase</w:t>
      </w:r>
      <w:bookmarkEnd w:id="141"/>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2" w:name="_Toc169085251"/>
      <w:r w:rsidRPr="00CD4C02">
        <w:t>Container</w:t>
      </w:r>
      <w:bookmarkEnd w:id="142"/>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3" w:name="_Toc169085252"/>
      <w:r>
        <w:t>My STIX Container</w:t>
      </w:r>
      <w:bookmarkEnd w:id="143"/>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bookmarkStart w:id="144" w:name="_Toc169085253"/>
      <w:r>
        <w:t>Mitre to V</w:t>
      </w:r>
      <w:r w:rsidR="00A9659F">
        <w:t>ulnerability Container</w:t>
      </w:r>
      <w:bookmarkEnd w:id="144"/>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3319B013"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r w:rsidRPr="00C40508">
        <w:rPr>
          <w:b/>
          <w:bCs/>
          <w:i/>
          <w:iCs/>
        </w:rPr>
        <w:t>mapped-cwe.json</w:t>
      </w:r>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02696CB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582412">
        <w:t>,</w:t>
      </w:r>
    </w:p>
    <w:p w14:paraId="7D69D4FD" w14:textId="5AF5337F" w:rsidR="00C40508" w:rsidRDefault="00582412" w:rsidP="00582412">
      <w:pPr>
        <w:pStyle w:val="Paragrafoelenco"/>
        <w:numPr>
          <w:ilvl w:val="2"/>
          <w:numId w:val="43"/>
        </w:numPr>
      </w:pPr>
      <w:r>
        <w:t xml:space="preserve">se l’ultima relazione </w:t>
      </w:r>
      <w:r w:rsidRPr="00C40508">
        <w:rPr>
          <w:b/>
          <w:bCs/>
        </w:rPr>
        <w:t>non è presente</w:t>
      </w:r>
      <w:r w:rsidR="00C40508">
        <w:t>,</w:t>
      </w:r>
    </w:p>
    <w:p w14:paraId="0BC5854D" w14:textId="28074FB6" w:rsidR="00C40508" w:rsidRDefault="00C40508" w:rsidP="00C40508">
      <w:pPr>
        <w:pStyle w:val="Paragrafoelenco"/>
        <w:numPr>
          <w:ilvl w:val="3"/>
          <w:numId w:val="43"/>
        </w:numPr>
      </w:pPr>
      <w:r>
        <w:t xml:space="preserve">verrà cercata la relazione nel file </w:t>
      </w:r>
      <w:r w:rsidRPr="00C40508">
        <w:rPr>
          <w:b/>
          <w:bCs/>
          <w:i/>
          <w:iCs/>
        </w:rPr>
        <w:t>mapped-capec.json</w:t>
      </w:r>
      <w:r>
        <w:t xml:space="preserve"> (figura 1</w:t>
      </w:r>
      <w:r w:rsidR="00681606">
        <w:t>3</w:t>
      </w:r>
      <w:r>
        <w:t>) e restituita se trova. Qual’ora non fosse presente,</w:t>
      </w:r>
    </w:p>
    <w:p w14:paraId="63A51DD3" w14:textId="1EB2154E"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tramite </w:t>
      </w:r>
      <w:r w:rsidR="00C40508">
        <w:t xml:space="preserve">i prompt successivamente descritti, </w:t>
      </w:r>
      <w:r>
        <w:t>per creare il mapping</w:t>
      </w:r>
      <w:r w:rsidR="00C40508">
        <w:t xml:space="preserve"> con i CAPEC ids</w:t>
      </w:r>
      <w:r>
        <w:t xml:space="preserve"> e salvarlo in </w:t>
      </w:r>
      <w:r w:rsidRPr="00582412">
        <w:rPr>
          <w:i/>
          <w:iCs/>
        </w:rPr>
        <w:t>mapped-capec.json</w:t>
      </w:r>
      <w:r>
        <w:rPr>
          <w:i/>
          <w:iCs/>
        </w:rPr>
        <w:t xml:space="preserve"> </w:t>
      </w:r>
      <w:r>
        <w:t>(figura 1</w:t>
      </w:r>
      <w:r w:rsidR="00681606">
        <w:t>3</w:t>
      </w:r>
      <w:r>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w:t>
      </w:r>
      <w:r>
        <w:lastRenderedPageBreak/>
        <w:t xml:space="preserve">successivamente salvata nel file </w:t>
      </w:r>
      <w:r w:rsidRPr="00C40508">
        <w:rPr>
          <w:i/>
          <w:iCs/>
        </w:rPr>
        <w:t>mapped-cwe.json</w:t>
      </w:r>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w:t>
      </w:r>
      <w:r w:rsidR="00681606">
        <w:t>3</w:t>
      </w:r>
      <w:r>
        <w:t>).</w:t>
      </w:r>
    </w:p>
    <w:p w14:paraId="1F50A642" w14:textId="72C084EF"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chiedendo gli attack patterns MITRE relativi alla vulnerabilità in questione, salvando il mapping in </w:t>
      </w:r>
      <w:r>
        <w:rPr>
          <w:i/>
          <w:iCs/>
        </w:rPr>
        <w:t xml:space="preserve">mapped-cve.json </w:t>
      </w:r>
      <w:r>
        <w:t>(figura 1</w:t>
      </w:r>
      <w:r w:rsidR="00681606">
        <w:t>3</w:t>
      </w:r>
      <w:r>
        <w:t xml:space="preserve">) </w:t>
      </w:r>
      <w:r w:rsidR="00F663FE">
        <w:t>successivamente</w:t>
      </w:r>
      <w:r>
        <w:t xml:space="preserve"> restituito.</w:t>
      </w:r>
    </w:p>
    <w:p w14:paraId="3EE03777" w14:textId="73CE3420" w:rsidR="00BB5FD5" w:rsidRDefault="00BB4FAA" w:rsidP="00BB5FD5">
      <w:r>
        <w:lastRenderedPageBreak/>
        <w:t xml:space="preserve">Riassumendo, viene effettuata prima la ricerca negli appositi file di history, </w:t>
      </w:r>
      <w:r w:rsidR="007F4FDC">
        <w:t>qual ora</w:t>
      </w:r>
      <w:r>
        <w:t xml:space="preserve"> la relazione non fosse presente vengono verificate le relazioni tra le vulnerabilità e TTPs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relazione finale cercata.</w:t>
      </w:r>
      <w:r>
        <w:t xml:space="preserve"> </w:t>
      </w:r>
    </w:p>
    <w:p w14:paraId="7D989F82" w14:textId="3D10EA27"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 EXPLORER ma inserendo le tecniche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TTPs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TTPs relative ad una CWE;</w:t>
      </w:r>
    </w:p>
    <w:p w14:paraId="1D7309DC" w14:textId="6CE0E11D"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delle TTPs relative ad una CVE.</w:t>
      </w:r>
    </w:p>
    <w:p w14:paraId="0A28FB37" w14:textId="7F286EF0" w:rsidR="00FD64A4" w:rsidRDefault="00FD64A4" w:rsidP="00FD64A4">
      <w:pPr>
        <w:pStyle w:val="Paragrafoelenco"/>
        <w:jc w:val="center"/>
      </w:pPr>
      <w:r w:rsidRPr="0062770A">
        <w:rPr>
          <w:noProof/>
        </w:rPr>
        <w:lastRenderedPageBreak/>
        <w:drawing>
          <wp:inline distT="0" distB="0" distL="0" distR="0" wp14:anchorId="67683D06" wp14:editId="04DEE6DB">
            <wp:extent cx="2671639" cy="38166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704513" cy="386359"/>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77777777" w:rsidR="00E73A85" w:rsidRDefault="00E73A85" w:rsidP="00531F81">
      <w:pPr>
        <w:jc w:val="center"/>
      </w:pPr>
      <w:r>
        <w:rPr>
          <w:noProof/>
        </w:rPr>
        <w:drawing>
          <wp:inline distT="0" distB="0" distL="0" distR="0" wp14:anchorId="26C8A9B9" wp14:editId="49296DA3">
            <wp:extent cx="4913078" cy="32607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60" r="7928"/>
                    <a:stretch/>
                  </pic:blipFill>
                  <pic:spPr bwMode="auto">
                    <a:xfrm>
                      <a:off x="0" y="0"/>
                      <a:ext cx="4933987" cy="3274662"/>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493B8EA3" w:rsidR="00E73A85" w:rsidRDefault="00E73A85" w:rsidP="00531F81">
      <w:pPr>
        <w:jc w:val="center"/>
      </w:pPr>
      <w:r>
        <w:t>Figura 2</w:t>
      </w:r>
      <w:r w:rsidR="00FD64A4">
        <w:t>1</w:t>
      </w:r>
      <w:r>
        <w:t xml:space="preserve">: </w:t>
      </w:r>
      <w:r w:rsidR="00075848">
        <w:t>Approccio condizionale per il recupero del la relazione tra vulnerabilità e MITRE TTPs</w:t>
      </w:r>
    </w:p>
    <w:p w14:paraId="19B10B68" w14:textId="77777777" w:rsidR="00075848" w:rsidRDefault="00075848" w:rsidP="00531F81">
      <w:pPr>
        <w:jc w:val="center"/>
      </w:pPr>
    </w:p>
    <w:p w14:paraId="669FD391" w14:textId="1C22E843" w:rsidR="005B4546" w:rsidRDefault="005B4546" w:rsidP="00531F81">
      <w:pPr>
        <w:jc w:val="center"/>
      </w:pPr>
      <w:r w:rsidRPr="005B4546">
        <w:rPr>
          <w:noProof/>
        </w:rPr>
        <w:drawing>
          <wp:inline distT="0" distB="0" distL="0" distR="0" wp14:anchorId="4FE5C8A6" wp14:editId="0F4D50C8">
            <wp:extent cx="2721998" cy="155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364" cy="1562676"/>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0E7ED0B3" w:rsidR="00130BC0" w:rsidRDefault="00130BC0" w:rsidP="00876EDC">
      <w:pPr>
        <w:pStyle w:val="Titolo6"/>
      </w:pPr>
      <w:r>
        <w:lastRenderedPageBreak/>
        <w:t>Prima strada intrapresa –</w:t>
      </w:r>
      <w:r w:rsidR="002D32C5">
        <w:t xml:space="preserve"> Modelli preaddestrati</w:t>
      </w:r>
    </w:p>
    <w:p w14:paraId="4A548ADF" w14:textId="77777777" w:rsidR="008D1ED7" w:rsidRDefault="00130BC0" w:rsidP="00CB2598">
      <w:r>
        <w:t xml:space="preserve">La prima strada intrapresa è stata quella di utilizzare </w:t>
      </w:r>
      <w:r w:rsidR="00B8518B">
        <w:t xml:space="preserve">come LLM </w:t>
      </w:r>
      <w:r>
        <w:t>uno dei modelli di machine learning descritti a stato dell’arte.</w:t>
      </w:r>
      <w:r w:rsidR="00CB2598" w:rsidRPr="006E13B2">
        <w:t xml:space="preserve"> </w:t>
      </w:r>
    </w:p>
    <w:p w14:paraId="0F46216A" w14:textId="1A7DD9E7"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vulnerabiltà veniva</w:t>
      </w:r>
      <w:r w:rsidR="00F163A0">
        <w:t>no</w:t>
      </w:r>
      <w:r w:rsidR="00055890">
        <w:t xml:space="preserve"> correlat</w:t>
      </w:r>
      <w:r w:rsidR="00F163A0">
        <w:t>e</w:t>
      </w:r>
      <w:r w:rsidR="00055890">
        <w:t xml:space="preserve"> un numero troppo elevato di tecniche MITRE</w:t>
      </w:r>
      <w:r w:rsidR="008D1ED7">
        <w:t>, come anche dimostrato dalla</w:t>
      </w:r>
      <w:r w:rsidR="001C3AB2">
        <w:t xml:space="preserve"> accuratezza del 60% riportata a Stato dell’Arte</w:t>
      </w:r>
      <w:r w:rsidR="00F163A0">
        <w:t xml:space="preserve"> nel caso di ATT&amp;CK Bert</w:t>
      </w:r>
      <w:r w:rsidR="00CB2598">
        <w:t>.</w:t>
      </w:r>
    </w:p>
    <w:p w14:paraId="68D669E7" w14:textId="43184F60" w:rsidR="001C3AB2" w:rsidRDefault="001C3AB2" w:rsidP="00CB2598">
      <w:r>
        <w:t>Il problema principale nell’utilizzo di questi LLM è che sono addestrati su un dataset ridotto, vista la grande vastita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 il framework ATT&amp;CK come ATLAS sono in continua evoluzione e questo rende i modelli in quesitone obsoleti già in poco tempo, senza un corretto e continuo aggiornamento.</w:t>
      </w:r>
    </w:p>
    <w:p w14:paraId="05A9F74A" w14:textId="21980130" w:rsidR="001C3AB2" w:rsidRDefault="000A68DF" w:rsidP="00CB2598">
      <w:r>
        <w:t xml:space="preserve">Per ovviare a queste problematiche, </w:t>
      </w:r>
      <w:r w:rsidR="00F163A0">
        <w:t>verrà</w:t>
      </w:r>
      <w:r>
        <w:t xml:space="preserve"> utilizzata l'IA generativa</w:t>
      </w:r>
      <w:r w:rsidR="00F163A0">
        <w:t xml:space="preserve"> </w:t>
      </w:r>
      <w:r>
        <w:t>in grado di elaborare e apprendere perfettamente qualsiasi tipo di testo. Questa funzionalità è cruciale, in quanto</w:t>
      </w:r>
      <w:r w:rsidR="00F163A0">
        <w:t xml:space="preserve">, </w:t>
      </w:r>
      <w:r w:rsidR="00F163A0">
        <w:t>ricevendo tramite prompt le TTps più recenti dei framework ATT&amp;CK e ATLAS</w:t>
      </w:r>
      <w:r w:rsidR="00F163A0">
        <w:t>,</w:t>
      </w:r>
      <w:r>
        <w:t xml:space="preserve"> permette al modello di rimanere aggiornato, fornendo quindi risposte attuali e precise. In questo modo</w:t>
      </w:r>
      <w:r w:rsidR="00F163A0">
        <w:t xml:space="preserve"> si </w:t>
      </w:r>
      <w:r>
        <w:t xml:space="preserve">riesce a gestire efficacemente le informazioni del dominio della CTI, superando il </w:t>
      </w:r>
      <w:r>
        <w:lastRenderedPageBreak/>
        <w:t>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1"/>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4F53AD5A"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w:t>
      </w:r>
      <w:r w:rsidR="00AA1837">
        <w:t>vulnerabilità</w:t>
      </w:r>
      <w:r>
        <w:t xml:space="preserve"> si riferisce tra i seguenti: Enterprise, ICS, Mobile e </w:t>
      </w:r>
      <w:r w:rsidR="00F163A0">
        <w:t>Artifical Intelligence</w:t>
      </w:r>
      <w:r w:rsidR="000A68DF">
        <w:t>, in modo da definire quali sono le TTPs su cui il modello dovrà ragionare per prendere la decisione succesivamente richiesta</w:t>
      </w:r>
      <w:r w:rsidR="00EA090F">
        <w:t>.</w:t>
      </w:r>
    </w:p>
    <w:p w14:paraId="48718CB7" w14:textId="6A06DD66"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w:t>
      </w:r>
      <w:r w:rsidR="00B8518B">
        <w:t>tramite il ruolo di</w:t>
      </w:r>
      <w:r>
        <w:t xml:space="preserve"> "system", include tutti </w:t>
      </w:r>
      <w:r w:rsidR="00E34040">
        <w:t>le tecniche parent</w:t>
      </w:r>
      <w:r w:rsidR="00E34040">
        <w:rPr>
          <w:rStyle w:val="Rimandonotaapidipagina"/>
        </w:rPr>
        <w:footnoteReference w:id="32"/>
      </w:r>
      <w:r>
        <w:t xml:space="preserve"> conosciut</w:t>
      </w:r>
      <w:r w:rsidR="00E34040">
        <w:t>e</w:t>
      </w:r>
      <w:r>
        <w:t xml:space="preserve"> </w:t>
      </w:r>
      <w:r>
        <w:lastRenderedPageBreak/>
        <w:t>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w:t>
      </w:r>
      <w:r w:rsidR="000A68DF">
        <w:t xml:space="preserve"> id degli</w:t>
      </w:r>
      <w:r>
        <w:t xml:space="preserve"> attack-patterns correlati.</w:t>
      </w:r>
    </w:p>
    <w:p w14:paraId="0309770A" w14:textId="4891E0EE" w:rsidR="003B5406"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meno computazionalmente costose</w:t>
      </w:r>
      <w:r w:rsidR="00CB2598" w:rsidRPr="006E13B2">
        <w:t>, grazie alla disponibilità immediata della correlazione precedentemente determinata.</w:t>
      </w:r>
    </w:p>
    <w:p w14:paraId="3510C48E" w14:textId="48D4B6A9" w:rsidR="00066D7B" w:rsidRDefault="00066D7B" w:rsidP="00E9364E">
      <w:pPr>
        <w:pStyle w:val="Titolo4"/>
      </w:pPr>
      <w:r>
        <w:t>gptAPI</w:t>
      </w:r>
    </w:p>
    <w:p w14:paraId="6253370B" w14:textId="09436247" w:rsidR="00ED4284" w:rsidRDefault="00ED4284" w:rsidP="00ED4284">
      <w:r>
        <w:t>Per ottenere una nuova relazione, come precedentemente descritto, viene utilizzato il modulo gptAPI. Questo modulo consente di comunicare con il modello distribuito tramite Microsoft Azure, nello specifico gpt-</w:t>
      </w:r>
      <w:r w:rsidR="0065461B">
        <w:t>4o</w:t>
      </w:r>
      <w:r>
        <w:t>. L’unic</w:t>
      </w:r>
      <w:r w:rsidR="00854E32">
        <w:t>a</w:t>
      </w:r>
      <w:r>
        <w:t xml:space="preserve"> classe presente in questo modulo, </w:t>
      </w:r>
      <w:r w:rsidRPr="00ED4284">
        <w:rPr>
          <w:b/>
          <w:bCs/>
        </w:rPr>
        <w:t>GPT_API</w:t>
      </w:r>
      <w:r>
        <w:t>, presenta le funzioni per effettuare l'esecuzione delle due query descritte in precedenza.</w:t>
      </w:r>
    </w:p>
    <w:p w14:paraId="4EA44E29" w14:textId="07373E3C" w:rsidR="00C77CF1" w:rsidRDefault="00C77CF1" w:rsidP="00E9364E">
      <w:pPr>
        <w:pStyle w:val="Titolo4"/>
      </w:pPr>
      <w:r>
        <w:lastRenderedPageBreak/>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16D0ABE9"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w:t>
      </w:r>
      <w:r w:rsidR="00FD64A4">
        <w:t>3</w:t>
      </w:r>
      <w:r w:rsidR="006A2741">
        <w:t>)</w:t>
      </w:r>
      <w:r>
        <w:t xml:space="preserve">, tramite i </w:t>
      </w:r>
      <w:r>
        <w:lastRenderedPageBreak/>
        <w:t xml:space="preserve">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ciù è</w:t>
      </w:r>
      <w:r w:rsidRPr="00876EDC">
        <w:t xml:space="preserve"> facilmente </w:t>
      </w:r>
      <w:r w:rsidR="00210C96">
        <w:t xml:space="preserve">possibile </w:t>
      </w:r>
      <w:r w:rsidRPr="00876EDC">
        <w:t>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01AF4F79" w:rsidR="00681606" w:rsidRDefault="00681606" w:rsidP="00681606">
      <w:pPr>
        <w:pStyle w:val="Titolo4"/>
      </w:pPr>
      <w:r>
        <w:lastRenderedPageBreak/>
        <w:t>Interfaccia per capeclib</w:t>
      </w:r>
    </w:p>
    <w:p w14:paraId="3E9FA264" w14:textId="09F974D3" w:rsidR="00210C96" w:rsidRDefault="00210C96" w:rsidP="00210C96">
      <w:r>
        <w:t>Il modulo</w:t>
      </w:r>
      <w:r w:rsidRPr="00210C96">
        <w:rPr>
          <w:i/>
          <w:iCs/>
        </w:rPr>
        <w:t xml:space="preserve"> interfaceToCAPEC</w:t>
      </w:r>
      <w:r>
        <w:t xml:space="preserve">, ha il compito di comunicare con il continer </w:t>
      </w:r>
      <w:r>
        <w:rPr>
          <w:i/>
          <w:iCs/>
        </w:rPr>
        <w:t>capeclib</w:t>
      </w:r>
      <w:r>
        <w:t xml:space="preserve">, tramite </w:t>
      </w:r>
      <w:r w:rsidRPr="00210C96">
        <w:rPr>
          <w:b/>
          <w:bCs/>
        </w:rPr>
        <w:t>CAPEC.py</w:t>
      </w:r>
      <w:r>
        <w:t xml:space="preserve">, al fine di ottenere le informazioni necassarie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r>
        <w:rPr>
          <w:i/>
          <w:iCs/>
        </w:rPr>
        <w:t>cvwelib</w:t>
      </w:r>
      <w:r>
        <w:t>.</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lastRenderedPageBreak/>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t>Struttura della libreria</w:t>
      </w:r>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lastRenderedPageBreak/>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/cvwelib</w:t>
      </w:r>
    </w:p>
    <w:p w14:paraId="13E178CA" w14:textId="1CBE46B3" w:rsidR="009F0546" w:rsidRDefault="009F0546" w:rsidP="00E9364E">
      <w:pPr>
        <w:pStyle w:val="Titolo3"/>
      </w:pPr>
      <w:r>
        <w:t xml:space="preserve">Vantaggio rispetto </w:t>
      </w:r>
      <w:r w:rsidR="003B5406">
        <w:t xml:space="preserve">alle </w:t>
      </w:r>
      <w:r>
        <w:t>N</w:t>
      </w:r>
      <w:r w:rsidR="003B5406">
        <w:t>IST API</w:t>
      </w:r>
    </w:p>
    <w:p w14:paraId="78ABD6EE" w14:textId="5FEE3B89"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16EED28" w14:textId="600D5EA4" w:rsidR="00210C96" w:rsidRDefault="00210C96" w:rsidP="00210C96">
      <w:pPr>
        <w:pStyle w:val="Titolo2"/>
      </w:pPr>
      <w:r>
        <w:lastRenderedPageBreak/>
        <w:t>capeclib</w:t>
      </w:r>
    </w:p>
    <w:p w14:paraId="4DDFD12A" w14:textId="12DB5042" w:rsidR="00210C96" w:rsidRDefault="00210C96" w:rsidP="00210C96">
      <w:r>
        <w:t>In questa libreria contenuta in container che prende il suo stesso nome (figura 9), è presente la logica di ritrovamento e aggiornamento dei dati rigur</w:t>
      </w:r>
      <w:r w:rsidR="009A1541">
        <w:t>d</w:t>
      </w:r>
      <w:r>
        <w:t>anti i CAPEC. 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r w:rsidRPr="009A1541">
        <w:rPr>
          <w:b/>
          <w:bCs/>
        </w:rPr>
        <w:t>src/</w:t>
      </w:r>
      <w:r w:rsidRPr="009A1541">
        <w:t>: La cartella src contiene il codice sorgente principale della libreria.</w:t>
      </w:r>
    </w:p>
    <w:p w14:paraId="0542365D" w14:textId="6424D6FB"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r w:rsidRPr="009A1541">
        <w:rPr>
          <w:b/>
          <w:bCs/>
        </w:rPr>
        <w:t>local-hashes.json</w:t>
      </w:r>
      <w:r>
        <w:t>,</w:t>
      </w:r>
      <w:r w:rsidRPr="009A1541">
        <w:t xml:space="preserve"> che memorizza gli hash locali dei dati per determinare la necessità di aggiornamenti</w:t>
      </w:r>
      <w:r>
        <w:t xml:space="preserve"> e </w:t>
      </w:r>
      <w:r w:rsidRPr="009A1541">
        <w:rPr>
          <w:b/>
          <w:bCs/>
        </w:rPr>
        <w:t>stix-capec.json</w:t>
      </w:r>
      <w:r>
        <w:t>,</w:t>
      </w:r>
      <w:r w:rsidRPr="009A1541">
        <w:t xml:space="preserve"> che contiene i dati CAPEC in formato STIX,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Questo file contiene la logica principale per la gestione e l'elaborazione dei dati CAPEC. Qui vengono implementate le funzioni per il caricamento, l'aggiornamento e la manipolazione dei dati relativi ai Common Attack Pattern Enumeration and Classification</w:t>
      </w:r>
      <w:r>
        <w:t>.</w:t>
      </w:r>
    </w:p>
    <w:p w14:paraId="48E34881" w14:textId="4E26EB85" w:rsidR="009A1541" w:rsidRPr="009A1541" w:rsidRDefault="009A1541" w:rsidP="000E7A47">
      <w:pPr>
        <w:numPr>
          <w:ilvl w:val="2"/>
          <w:numId w:val="46"/>
        </w:numPr>
        <w:tabs>
          <w:tab w:val="num" w:pos="1440"/>
          <w:tab w:val="num" w:pos="2160"/>
        </w:tabs>
      </w:pPr>
      <w:r w:rsidRPr="009A1541">
        <w:rPr>
          <w:b/>
          <w:bCs/>
        </w:rPr>
        <w:lastRenderedPageBreak/>
        <w:t>utils/</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Questa struttura modulare e organizzata consente di mantenere il codice pulito, facilmente manutenibile e scalabile, facilitando l'integrazione e l'aggiornamento dei dati CAPEC nel sistema.</w:t>
      </w:r>
    </w:p>
    <w:p w14:paraId="50D34B62" w14:textId="08D09CC8" w:rsidR="00463C64" w:rsidRPr="00463C64" w:rsidRDefault="007632A8" w:rsidP="00463C64">
      <w:pPr>
        <w:jc w:val="center"/>
        <w:rPr>
          <w:i/>
          <w:iCs/>
        </w:rPr>
      </w:pPr>
      <w:r w:rsidRPr="007632A8">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 xml:space="preserve">Figura 25: </w:t>
      </w:r>
      <w:r w:rsidR="00463C64">
        <w:t>Struttura</w:t>
      </w:r>
      <w:r w:rsidR="00463C64">
        <w:t xml:space="preserve"> package</w:t>
      </w:r>
      <w:r w:rsidR="00463C64">
        <w:br/>
      </w:r>
      <w:r w:rsidR="00463C64">
        <w:rPr>
          <w:i/>
          <w:iCs/>
        </w:rPr>
        <w:t>/capeclib</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w:t>
      </w:r>
      <w:r>
        <w:lastRenderedPageBreak/>
        <w:t xml:space="preserve">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t>Searching choices</w:t>
      </w:r>
    </w:p>
    <w:p w14:paraId="0098DD0B" w14:textId="725742E7" w:rsidR="00D012DC" w:rsidRDefault="00D012DC" w:rsidP="00D012DC">
      <w:r>
        <w:t>L’interfaccia di scelta della modilità di ricerca (figura 2</w:t>
      </w:r>
      <w:r w:rsidR="00210C96">
        <w:t>6</w:t>
      </w:r>
      <w:r w:rsidR="00FD64A4">
        <w:t>)</w:t>
      </w:r>
      <w:r>
        <w:t xml:space="preserve">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2BB67F11" w:rsidR="00D012DC" w:rsidRPr="00D012DC" w:rsidRDefault="00D012DC" w:rsidP="00D012DC">
      <w:pPr>
        <w:jc w:val="center"/>
      </w:pPr>
      <w:r w:rsidRPr="00D012DC">
        <w:rPr>
          <w:noProof/>
        </w:rPr>
        <w:lastRenderedPageBreak/>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Searching choices page</w:t>
      </w:r>
    </w:p>
    <w:p w14:paraId="55B1EC96" w14:textId="7E843D47" w:rsidR="00E26D0C" w:rsidRDefault="00E26D0C" w:rsidP="00E26D0C">
      <w:pPr>
        <w:pStyle w:val="Titolo3"/>
      </w:pPr>
      <w:r>
        <w:t>Manual searching page</w:t>
      </w:r>
    </w:p>
    <w:p w14:paraId="48033AEB" w14:textId="14EB0203" w:rsidR="00E26D0C" w:rsidRDefault="00E26D0C" w:rsidP="00E26D0C">
      <w:r>
        <w:t>La pagina di ricerca manule (</w:t>
      </w:r>
      <w:r w:rsidR="00FD64A4">
        <w:t>f</w:t>
      </w:r>
      <w:r>
        <w:t>igura 2</w:t>
      </w:r>
      <w:r w:rsidR="00210C96">
        <w:t>7</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56144715" w:rsidR="00E26D0C" w:rsidRDefault="00E26D0C" w:rsidP="00E26D0C">
      <w:r>
        <w:t>Nella stessa schermata è anche presente l’opzione per poter effetuare il mapping di una vulnerabilità tramite il suo id</w:t>
      </w:r>
      <w:r w:rsidR="006B191D">
        <w:t xml:space="preserve"> (figura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Manual searching page</w:t>
      </w:r>
    </w:p>
    <w:p w14:paraId="118CACA7" w14:textId="573C0D91"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t>Attack patterns by phase</w:t>
      </w:r>
    </w:p>
    <w:p w14:paraId="749754A2" w14:textId="44B5277D"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w:t>
      </w:r>
      <w:r>
        <w:lastRenderedPageBreak/>
        <w:t>forma di visualizzazione delle informaizoni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5"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5"/>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Michelangelo Sidagni</w:t>
      </w:r>
      <w:r w:rsidR="00B53315" w:rsidRPr="007F4FDC">
        <w:rPr>
          <w:lang w:val="en-US"/>
        </w:rPr>
        <w:t>, (</w:t>
      </w:r>
      <w:r w:rsidR="00A32227" w:rsidRPr="007F4FDC">
        <w:rPr>
          <w:lang w:val="en-US"/>
        </w:rPr>
        <w:t>2022, 11 Ottobre</w:t>
      </w:r>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0"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51"/>
      <w:headerReference w:type="default" r:id="rId52"/>
      <w:footerReference w:type="even" r:id="rId53"/>
      <w:footerReference w:type="default" r:id="rId5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145F2" w14:textId="77777777" w:rsidR="001A1F98" w:rsidRDefault="001A1F98" w:rsidP="00A329E5">
      <w:r>
        <w:separator/>
      </w:r>
    </w:p>
    <w:p w14:paraId="4475344C" w14:textId="77777777" w:rsidR="001A1F98" w:rsidRDefault="001A1F98" w:rsidP="00A329E5"/>
    <w:p w14:paraId="5F642A37" w14:textId="77777777" w:rsidR="001A1F98" w:rsidRDefault="001A1F98" w:rsidP="00A329E5"/>
    <w:p w14:paraId="20B45B52" w14:textId="77777777" w:rsidR="001A1F98" w:rsidRDefault="001A1F98" w:rsidP="00A329E5"/>
    <w:p w14:paraId="42201C60" w14:textId="77777777" w:rsidR="001A1F98" w:rsidRDefault="001A1F98" w:rsidP="00A329E5"/>
  </w:endnote>
  <w:endnote w:type="continuationSeparator" w:id="0">
    <w:p w14:paraId="01EB50C3" w14:textId="77777777" w:rsidR="001A1F98" w:rsidRDefault="001A1F98" w:rsidP="00A329E5">
      <w:r>
        <w:continuationSeparator/>
      </w:r>
    </w:p>
    <w:p w14:paraId="3B85F486" w14:textId="77777777" w:rsidR="001A1F98" w:rsidRDefault="001A1F98" w:rsidP="00A329E5"/>
    <w:p w14:paraId="1D028E8D" w14:textId="77777777" w:rsidR="001A1F98" w:rsidRDefault="001A1F98" w:rsidP="00A329E5"/>
    <w:p w14:paraId="062387D9" w14:textId="77777777" w:rsidR="001A1F98" w:rsidRDefault="001A1F98" w:rsidP="00A329E5"/>
    <w:p w14:paraId="1C1F5465" w14:textId="77777777" w:rsidR="001A1F98" w:rsidRDefault="001A1F98"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8FBEF" w14:textId="77777777" w:rsidR="001A1F98" w:rsidRDefault="001A1F98" w:rsidP="00A329E5">
      <w:r>
        <w:separator/>
      </w:r>
    </w:p>
  </w:footnote>
  <w:footnote w:type="continuationSeparator" w:id="0">
    <w:p w14:paraId="6F2F004C" w14:textId="77777777" w:rsidR="001A1F98" w:rsidRDefault="001A1F98" w:rsidP="00A329E5">
      <w:r>
        <w:continuationSeparator/>
      </w:r>
    </w:p>
  </w:footnote>
  <w:footnote w:type="continuationNotice" w:id="1">
    <w:p w14:paraId="0FF19C47" w14:textId="77777777" w:rsidR="001A1F98" w:rsidRPr="00F36A4D" w:rsidRDefault="001A1F98"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4">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5">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6">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7">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8">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9">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0">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1">
    <w:p w14:paraId="093FB2D7" w14:textId="7C68E52A" w:rsidR="00182917" w:rsidRDefault="00182917">
      <w:pPr>
        <w:pStyle w:val="Testonotaapidipagina"/>
      </w:pPr>
      <w:r>
        <w:rPr>
          <w:rStyle w:val="Rimandonotaapidipagina"/>
        </w:rPr>
        <w:footnoteRef/>
      </w:r>
      <w:r>
        <w:t xml:space="preserve"> Intelligenza Artificiale</w:t>
      </w:r>
    </w:p>
  </w:footnote>
  <w:footnote w:id="32">
    <w:p w14:paraId="24687317" w14:textId="3F0D7888" w:rsidR="00E34040" w:rsidRDefault="00E34040">
      <w:pPr>
        <w:pStyle w:val="Testonotaapidipagina"/>
      </w:pPr>
      <w:r>
        <w:rPr>
          <w:rStyle w:val="Rimandonotaapidipagina"/>
        </w:rPr>
        <w:footnoteRef/>
      </w:r>
      <w:r>
        <w:t xml:space="preserve"> Cioè le tecniche aventi ID nel formato T0000, dove gli 0 sono dei numeri identificativi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61BAD670"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9A1541">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5"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2"/>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3"/>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4"/>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5"/>
  </w:num>
  <w:num w:numId="44" w16cid:durableId="1449856060">
    <w:abstractNumId w:val="18"/>
  </w:num>
  <w:num w:numId="45" w16cid:durableId="1064570821">
    <w:abstractNumId w:val="25"/>
  </w:num>
  <w:num w:numId="46" w16cid:durableId="1324620918">
    <w:abstractNumId w:val="4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351"/>
    <w:rsid w:val="000456FF"/>
    <w:rsid w:val="00046308"/>
    <w:rsid w:val="000466AC"/>
    <w:rsid w:val="000505EC"/>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1F98"/>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51BA"/>
    <w:rsid w:val="00446AB7"/>
    <w:rsid w:val="00447FC8"/>
    <w:rsid w:val="0045203E"/>
    <w:rsid w:val="00452755"/>
    <w:rsid w:val="004553DB"/>
    <w:rsid w:val="00456D31"/>
    <w:rsid w:val="00460FC4"/>
    <w:rsid w:val="004628EE"/>
    <w:rsid w:val="00463C64"/>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32A8"/>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91DF1"/>
    <w:rsid w:val="00B925F2"/>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hyperlink" Target="https://github.com/colelli/cvwelib.gi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13542</TotalTime>
  <Pages>102</Pages>
  <Words>14652</Words>
  <Characters>83522</Characters>
  <Application>Microsoft Office Word</Application>
  <DocSecurity>0</DocSecurity>
  <Lines>696</Lines>
  <Paragraphs>195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97979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15</cp:revision>
  <cp:lastPrinted>2018-09-24T08:11:00Z</cp:lastPrinted>
  <dcterms:created xsi:type="dcterms:W3CDTF">2022-11-28T15:22:00Z</dcterms:created>
  <dcterms:modified xsi:type="dcterms:W3CDTF">2024-06-22T14:06:00Z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